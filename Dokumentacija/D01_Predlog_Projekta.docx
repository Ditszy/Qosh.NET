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8B77" w14:textId="77777777" w:rsidR="002343C5" w:rsidRPr="006F61C6" w:rsidRDefault="002343C5">
      <w:pPr>
        <w:pStyle w:val="BodyText"/>
        <w:rPr>
          <w:lang w:val="sr-Latn-CS"/>
        </w:rPr>
      </w:pPr>
    </w:p>
    <w:p w14:paraId="0FD31340" w14:textId="54BAE4DF" w:rsidR="006D0694" w:rsidRDefault="00C0556A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Qosh</w:t>
      </w:r>
    </w:p>
    <w:p w14:paraId="2F962883" w14:textId="3BF85524" w:rsidR="002343C5" w:rsidRPr="006F61C6" w:rsidRDefault="00C0556A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Aplikacija za upravljanje turnirima i ligama</w:t>
      </w:r>
    </w:p>
    <w:p w14:paraId="2E9CEE27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5569095C" w14:textId="77777777" w:rsidR="002343C5" w:rsidRPr="006F61C6" w:rsidRDefault="008E29EF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 xml:space="preserve">Predlog </w:t>
      </w:r>
      <w:r w:rsidR="006F61C6" w:rsidRPr="006F61C6">
        <w:rPr>
          <w:lang w:val="sr-Latn-CS"/>
        </w:rPr>
        <w:t>projekta</w:t>
      </w:r>
    </w:p>
    <w:p w14:paraId="3998FB4B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3CED432A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753670B4" w14:textId="77777777" w:rsidR="002343C5" w:rsidRPr="006F61C6" w:rsidRDefault="002343C5">
      <w:pPr>
        <w:rPr>
          <w:lang w:val="sr-Latn-CS"/>
        </w:rPr>
        <w:sectPr w:rsidR="002343C5" w:rsidRPr="006F61C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448EB069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343C5" w:rsidRPr="006F61C6" w14:paraId="40E60DF3" w14:textId="77777777">
        <w:tc>
          <w:tcPr>
            <w:tcW w:w="2304" w:type="dxa"/>
          </w:tcPr>
          <w:p w14:paraId="31129246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30825103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126AA1CE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1FCE1AC7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775A5EB0" w14:textId="77777777">
        <w:tc>
          <w:tcPr>
            <w:tcW w:w="2304" w:type="dxa"/>
          </w:tcPr>
          <w:p w14:paraId="54B1EBF5" w14:textId="64B92B2B" w:rsidR="002343C5" w:rsidRPr="006F61C6" w:rsidRDefault="00FC644C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</w:t>
            </w:r>
            <w:r w:rsidR="002B7EA7">
              <w:rPr>
                <w:lang w:val="sr-Latn-CS"/>
              </w:rPr>
              <w:t>7</w:t>
            </w:r>
            <w:r w:rsidR="006F61C6" w:rsidRPr="006F61C6">
              <w:rPr>
                <w:lang w:val="sr-Latn-CS"/>
              </w:rPr>
              <w:t>.03.20</w:t>
            </w:r>
            <w:r>
              <w:rPr>
                <w:lang w:val="sr-Latn-CS"/>
              </w:rPr>
              <w:t>26</w:t>
            </w:r>
            <w:r w:rsidR="006F61C6" w:rsidRPr="006F61C6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48B5F730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07D8B678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1FDCDEC1" w14:textId="157E68B8" w:rsidR="002343C5" w:rsidRPr="006F61C6" w:rsidRDefault="008C08E4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Danilo</w:t>
            </w:r>
          </w:p>
        </w:tc>
      </w:tr>
      <w:tr w:rsidR="002343C5" w:rsidRPr="006F61C6" w14:paraId="0BC923BD" w14:textId="77777777">
        <w:tc>
          <w:tcPr>
            <w:tcW w:w="2304" w:type="dxa"/>
          </w:tcPr>
          <w:p w14:paraId="60EF783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DE33CE1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71A36358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24271E7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7054CC88" w14:textId="77777777">
        <w:tc>
          <w:tcPr>
            <w:tcW w:w="2304" w:type="dxa"/>
          </w:tcPr>
          <w:p w14:paraId="3E6CAEFA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A8171D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02F8B706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1A920EF7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7B08AE5C" w14:textId="77777777">
        <w:tc>
          <w:tcPr>
            <w:tcW w:w="2304" w:type="dxa"/>
          </w:tcPr>
          <w:p w14:paraId="0037741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A6D8BC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0797D040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661CD448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17160852" w14:textId="77777777" w:rsidR="002343C5" w:rsidRPr="006F61C6" w:rsidRDefault="002343C5">
      <w:pPr>
        <w:rPr>
          <w:lang w:val="sr-Latn-CS"/>
        </w:rPr>
      </w:pPr>
    </w:p>
    <w:p w14:paraId="4349DFDF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764E9F68" w14:textId="4AE6CC96" w:rsidR="00724C09" w:rsidRDefault="002343C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724C09" w:rsidRPr="00D5521A">
        <w:rPr>
          <w:noProof/>
          <w:lang w:val="sr-Latn-CS"/>
        </w:rPr>
        <w:t>1.</w:t>
      </w:r>
      <w:r w:rsidR="00724C09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="00724C09" w:rsidRPr="00D5521A">
        <w:rPr>
          <w:noProof/>
          <w:lang w:val="sr-Latn-CS"/>
        </w:rPr>
        <w:t>Cilj dokumenta</w:t>
      </w:r>
      <w:r w:rsidR="00724C09">
        <w:rPr>
          <w:noProof/>
        </w:rPr>
        <w:tab/>
      </w:r>
      <w:r w:rsidR="00724C09">
        <w:rPr>
          <w:noProof/>
        </w:rPr>
        <w:fldChar w:fldCharType="begin"/>
      </w:r>
      <w:r w:rsidR="00724C09">
        <w:rPr>
          <w:noProof/>
        </w:rPr>
        <w:instrText xml:space="preserve"> PAGEREF _Toc225798466 \h </w:instrText>
      </w:r>
      <w:r w:rsidR="00724C09">
        <w:rPr>
          <w:noProof/>
        </w:rPr>
      </w:r>
      <w:r w:rsidR="00724C09">
        <w:rPr>
          <w:noProof/>
        </w:rPr>
        <w:fldChar w:fldCharType="separate"/>
      </w:r>
      <w:r w:rsidR="00724C09">
        <w:rPr>
          <w:noProof/>
        </w:rPr>
        <w:t>4</w:t>
      </w:r>
      <w:r w:rsidR="00724C09">
        <w:rPr>
          <w:noProof/>
        </w:rPr>
        <w:fldChar w:fldCharType="end"/>
      </w:r>
    </w:p>
    <w:p w14:paraId="41464188" w14:textId="1DAF1940" w:rsidR="00724C09" w:rsidRDefault="00724C0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5521A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5521A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_Toc225798467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4CD5D9" w14:textId="7F88AD92" w:rsidR="00724C09" w:rsidRDefault="00724C0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5521A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5521A">
        <w:rPr>
          <w:noProof/>
          <w:lang w:val="sr-Latn-CS"/>
        </w:rPr>
        <w:t>Lična karta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_Toc225798468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1B4BEB3" w14:textId="407016DC" w:rsidR="00724C09" w:rsidRDefault="00724C0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5521A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5521A">
        <w:rPr>
          <w:noProof/>
          <w:lang w:val="sr-Latn-CS"/>
        </w:rPr>
        <w:t>Opis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_Toc225798469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E049CD7" w14:textId="0B25513B" w:rsidR="00724C09" w:rsidRDefault="00724C0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5521A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5521A">
        <w:rPr>
          <w:noProof/>
          <w:lang w:val="sr-Latn-CS"/>
        </w:rPr>
        <w:t>Znanja i veštine potrebne za izradu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_Toc225798470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01A658" w14:textId="5F5965AC" w:rsidR="00724C09" w:rsidRDefault="00724C0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5521A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5521A">
        <w:rPr>
          <w:noProof/>
          <w:lang w:val="sr-Latn-CS"/>
        </w:rPr>
        <w:t>Cilj i motivacija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_Toc225798471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4575E53" w14:textId="6B2154A4" w:rsidR="00724C09" w:rsidRDefault="00724C0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5521A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5521A">
        <w:rPr>
          <w:noProof/>
          <w:lang w:val="sr-Latn-CS"/>
        </w:rPr>
        <w:t>Vođa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_Toc225798472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6CA869E" w14:textId="6ECC9118" w:rsidR="00724C09" w:rsidRDefault="00724C0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5521A">
        <w:rPr>
          <w:noProof/>
          <w:lang w:val="sr-Latn-CS"/>
        </w:rPr>
        <w:t>8.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5521A">
        <w:rPr>
          <w:noProof/>
          <w:lang w:val="sr-Latn-CS"/>
        </w:rPr>
        <w:t>Komunikacija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_Toc225798473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29B4DF7" w14:textId="1A195001" w:rsidR="00724C09" w:rsidRDefault="00724C0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5521A">
        <w:rPr>
          <w:noProof/>
          <w:lang w:val="sr-Latn-CS"/>
        </w:rPr>
        <w:t>9.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5521A">
        <w:rPr>
          <w:noProof/>
          <w:lang w:val="sr-Latn-CS"/>
        </w:rPr>
        <w:t>Planiranje vremena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_Toc225798474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9CFE355" w14:textId="0B0ACC28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P</w:t>
      </w:r>
      <w:r w:rsidR="00A97B47">
        <w:rPr>
          <w:lang w:val="sr-Latn-CS"/>
        </w:rPr>
        <w:t>redlog projekta</w:t>
      </w:r>
    </w:p>
    <w:p w14:paraId="409B6323" w14:textId="2AAF8A8C" w:rsidR="00A97B47" w:rsidRPr="00521AB6" w:rsidRDefault="00F267E3" w:rsidP="00A97B47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225798466"/>
      <w:r>
        <w:rPr>
          <w:lang w:val="sr-Latn-CS"/>
        </w:rPr>
        <w:t>Cilj dokumenta</w:t>
      </w:r>
      <w:bookmarkEnd w:id="0"/>
    </w:p>
    <w:p w14:paraId="243700CC" w14:textId="32922985" w:rsidR="002343C5" w:rsidRPr="006F61C6" w:rsidRDefault="00521AB6" w:rsidP="006D0694">
      <w:pPr>
        <w:pStyle w:val="BodyText"/>
        <w:rPr>
          <w:lang w:val="sr-Latn-CS"/>
        </w:rPr>
      </w:pPr>
      <w:r w:rsidRPr="00521AB6">
        <w:t>Cilj dokumenta je definisanje projektnog zadatka i formiranje tima za razvoj web aplikacije za organizaciju i upravljanje košarkaškim turnirima i ligama</w:t>
      </w:r>
      <w:r>
        <w:rPr>
          <w:lang w:val="sr-Latn-CS"/>
        </w:rPr>
        <w:t xml:space="preserve"> - Qosh</w:t>
      </w:r>
      <w:r w:rsidR="002343C5" w:rsidRPr="006F61C6">
        <w:rPr>
          <w:lang w:val="sr-Latn-CS"/>
        </w:rPr>
        <w:t xml:space="preserve"> </w:t>
      </w:r>
    </w:p>
    <w:p w14:paraId="6D2645BC" w14:textId="77777777" w:rsidR="002343C5" w:rsidRPr="006F61C6" w:rsidRDefault="006D0694">
      <w:pPr>
        <w:pStyle w:val="Heading1"/>
        <w:rPr>
          <w:lang w:val="sr-Latn-CS"/>
        </w:rPr>
      </w:pPr>
      <w:bookmarkStart w:id="1" w:name="_Toc225798467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704E1CE7" w14:textId="77777777" w:rsidR="002343C5" w:rsidRPr="006F61C6" w:rsidRDefault="006D0694">
      <w:pPr>
        <w:pStyle w:val="BodyText"/>
        <w:rPr>
          <w:lang w:val="sr-Latn-CS"/>
        </w:rPr>
      </w:pPr>
      <w:r>
        <w:rPr>
          <w:lang w:val="sr-Latn-CS"/>
        </w:rPr>
        <w:t xml:space="preserve">Dokument opisuje </w:t>
      </w:r>
      <w:r w:rsidR="00BB7AAA">
        <w:rPr>
          <w:lang w:val="sr-Latn-CS"/>
        </w:rPr>
        <w:t xml:space="preserve">temu </w:t>
      </w:r>
      <w:r w:rsidR="00D62E1E">
        <w:rPr>
          <w:lang w:val="sr-Latn-CS"/>
        </w:rPr>
        <w:t xml:space="preserve">i osnovne karakteristike </w:t>
      </w:r>
      <w:r w:rsidR="00BB7AAA">
        <w:rPr>
          <w:lang w:val="sr-Latn-CS"/>
        </w:rPr>
        <w:t xml:space="preserve">projekta, motivaciju </w:t>
      </w:r>
      <w:r w:rsidR="00D62E1E">
        <w:rPr>
          <w:lang w:val="sr-Latn-CS"/>
        </w:rPr>
        <w:t xml:space="preserve">i potrebna znanja </w:t>
      </w:r>
      <w:r w:rsidR="00BB7AAA">
        <w:rPr>
          <w:lang w:val="sr-Latn-CS"/>
        </w:rPr>
        <w:t xml:space="preserve">za njegovu izradu, </w:t>
      </w:r>
      <w:r w:rsidR="00D62E1E">
        <w:rPr>
          <w:lang w:val="sr-Latn-CS"/>
        </w:rPr>
        <w:t xml:space="preserve">motivaciju i osobine </w:t>
      </w:r>
      <w:r w:rsidR="00BB7AAA">
        <w:rPr>
          <w:lang w:val="sr-Latn-CS"/>
        </w:rPr>
        <w:t>članove</w:t>
      </w:r>
      <w:r w:rsidR="00D62E1E">
        <w:rPr>
          <w:lang w:val="sr-Latn-CS"/>
        </w:rPr>
        <w:t xml:space="preserve"> tima, komunikaciju</w:t>
      </w:r>
      <w:r w:rsidR="00BB7AAA">
        <w:rPr>
          <w:lang w:val="sr-Latn-CS"/>
        </w:rPr>
        <w:t xml:space="preserve"> među njima</w:t>
      </w:r>
      <w:r w:rsidR="00D62E1E">
        <w:rPr>
          <w:lang w:val="sr-Latn-CS"/>
        </w:rPr>
        <w:t xml:space="preserve"> i vreme potrebno za izradu projekta</w:t>
      </w:r>
      <w:r w:rsidR="006D41CE">
        <w:rPr>
          <w:lang w:val="sr-Latn-CS"/>
        </w:rPr>
        <w:t xml:space="preserve">. </w:t>
      </w:r>
    </w:p>
    <w:p w14:paraId="47846803" w14:textId="62AEEC5E" w:rsidR="00F267E3" w:rsidRPr="003F4BFD" w:rsidRDefault="00F267E3" w:rsidP="003F4BFD">
      <w:pPr>
        <w:pStyle w:val="Heading1"/>
        <w:numPr>
          <w:ilvl w:val="0"/>
          <w:numId w:val="5"/>
        </w:numPr>
        <w:rPr>
          <w:lang w:val="sr-Latn-CS"/>
        </w:rPr>
      </w:pPr>
      <w:bookmarkStart w:id="2" w:name="_Toc225798468"/>
      <w:r>
        <w:rPr>
          <w:lang w:val="sr-Latn-CS"/>
        </w:rPr>
        <w:t>Lična karta projekta</w:t>
      </w:r>
      <w:bookmarkEnd w:id="2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5768"/>
      </w:tblGrid>
      <w:tr w:rsidR="00F267E3" w:rsidRPr="00A74DEF" w14:paraId="03C3EE4D" w14:textId="77777777" w:rsidTr="00B10BF0">
        <w:tc>
          <w:tcPr>
            <w:tcW w:w="2835" w:type="dxa"/>
          </w:tcPr>
          <w:p w14:paraId="3D9706D8" w14:textId="77777777" w:rsidR="00F267E3" w:rsidRPr="00A74DEF" w:rsidRDefault="00F267E3" w:rsidP="00A74DEF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projekta</w:t>
            </w:r>
          </w:p>
        </w:tc>
        <w:tc>
          <w:tcPr>
            <w:tcW w:w="5924" w:type="dxa"/>
          </w:tcPr>
          <w:p w14:paraId="65EE5872" w14:textId="35C6A905" w:rsidR="00F267E3" w:rsidRPr="00A74DEF" w:rsidRDefault="004F246C" w:rsidP="00A74DEF">
            <w:pPr>
              <w:rPr>
                <w:lang w:val="sr-Latn-CS"/>
              </w:rPr>
            </w:pPr>
            <w:r>
              <w:rPr>
                <w:lang w:val="sr-Latn-CS"/>
              </w:rPr>
              <w:t>Qosh</w:t>
            </w:r>
          </w:p>
        </w:tc>
      </w:tr>
      <w:tr w:rsidR="00F267E3" w:rsidRPr="00A74DEF" w14:paraId="5243FAEE" w14:textId="77777777" w:rsidTr="00B10BF0">
        <w:tc>
          <w:tcPr>
            <w:tcW w:w="2835" w:type="dxa"/>
          </w:tcPr>
          <w:p w14:paraId="0E99AE22" w14:textId="77777777" w:rsidR="00F267E3" w:rsidRPr="00A74DEF" w:rsidRDefault="00F267E3" w:rsidP="00A74DEF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tima</w:t>
            </w:r>
          </w:p>
        </w:tc>
        <w:tc>
          <w:tcPr>
            <w:tcW w:w="5924" w:type="dxa"/>
          </w:tcPr>
          <w:p w14:paraId="38B9FDA2" w14:textId="0847F30A" w:rsidR="00F267E3" w:rsidRPr="0066477B" w:rsidRDefault="0066477B" w:rsidP="00A74DEF">
            <w:pPr>
              <w:rPr>
                <w:lang w:val="sr-Latn-RS"/>
              </w:rPr>
            </w:pPr>
            <w:r>
              <w:rPr>
                <w:lang w:val="sr-Latn-CS"/>
              </w:rPr>
              <w:t>De</w:t>
            </w:r>
            <w:r>
              <w:rPr>
                <w:lang w:val="sr-Latn-RS"/>
              </w:rPr>
              <w:t>ŽBo</w:t>
            </w:r>
          </w:p>
        </w:tc>
      </w:tr>
      <w:tr w:rsidR="00F267E3" w:rsidRPr="00A74DEF" w14:paraId="583CFC1C" w14:textId="77777777" w:rsidTr="00B10BF0">
        <w:tc>
          <w:tcPr>
            <w:tcW w:w="2835" w:type="dxa"/>
          </w:tcPr>
          <w:p w14:paraId="14FE5674" w14:textId="77777777" w:rsidR="00F267E3" w:rsidRPr="00A74DEF" w:rsidRDefault="00F267E3" w:rsidP="00A74DEF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Članovi tima</w:t>
            </w:r>
          </w:p>
        </w:tc>
        <w:tc>
          <w:tcPr>
            <w:tcW w:w="5924" w:type="dxa"/>
          </w:tcPr>
          <w:p w14:paraId="44F7B9A5" w14:textId="0D33DBDF" w:rsidR="0066477B" w:rsidRDefault="0066477B" w:rsidP="005A054F">
            <w:r>
              <w:t>Andrija Bojić, 19548</w:t>
            </w:r>
          </w:p>
          <w:p w14:paraId="1C2B4C3A" w14:textId="5723BF41" w:rsidR="0066477B" w:rsidRDefault="0066477B" w:rsidP="005A054F">
            <w:r>
              <w:t>Danilo Denić, 19584 [</w:t>
            </w:r>
            <w:r>
              <w:rPr>
                <w:lang w:val="sr-Latn-RS"/>
              </w:rPr>
              <w:t>Vođa tima</w:t>
            </w:r>
            <w:r>
              <w:t>]</w:t>
            </w:r>
          </w:p>
          <w:p w14:paraId="7C475962" w14:textId="2F54EAD3" w:rsidR="0066477B" w:rsidRPr="00A97B47" w:rsidRDefault="0066477B" w:rsidP="005A054F">
            <w:r>
              <w:t>Vuk Živković, 19624</w:t>
            </w:r>
          </w:p>
        </w:tc>
      </w:tr>
      <w:tr w:rsidR="00AB1DE2" w:rsidRPr="003372D3" w14:paraId="489B55FE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B396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Problem je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4D2B" w14:textId="6CA9CDB9" w:rsidR="00AB1DE2" w:rsidRPr="00AB1DE2" w:rsidRDefault="00D82331" w:rsidP="00AB1DE2">
            <w:r w:rsidRPr="00D82331">
              <w:t>Organizacija košarkaških turnira i liga se često obavlja ručno ili putem nepovezanih alata i društvenih mreža, zbog čega je teško upravljati rasporedom, rezultatima i pronaći sve informacije na jednom mestu</w:t>
            </w:r>
          </w:p>
        </w:tc>
      </w:tr>
      <w:tr w:rsidR="00AB1DE2" w:rsidRPr="003372D3" w14:paraId="07B5115B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D648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Pogađa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35F0" w14:textId="1A2F284B" w:rsidR="00AB1DE2" w:rsidRPr="00AB1DE2" w:rsidRDefault="0066477B" w:rsidP="00AB1DE2">
            <w:r w:rsidRPr="0066477B">
              <w:t>Organizatore turnira, timove, igrače, sportske klubove</w:t>
            </w:r>
            <w:r w:rsidR="004D5FB2">
              <w:t>, sudije</w:t>
            </w:r>
            <w:r w:rsidRPr="0066477B">
              <w:t xml:space="preserve"> i gledaoce</w:t>
            </w:r>
          </w:p>
        </w:tc>
      </w:tr>
      <w:tr w:rsidR="00AB1DE2" w:rsidRPr="003372D3" w14:paraId="04E23BEA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8961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Posledice su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265B" w14:textId="06F2E134" w:rsidR="00AB1DE2" w:rsidRPr="00AB1DE2" w:rsidRDefault="00D82331" w:rsidP="00AB1DE2">
            <w:r w:rsidRPr="00D82331">
              <w:t>Greške u rasporedu i rezultatima, loša preglednost turnira, otežana komunikacija i gubitak vremena zbog ručnog vođenja podataka i pretraživanja informacija po društvenim mrežama</w:t>
            </w:r>
          </w:p>
        </w:tc>
      </w:tr>
      <w:tr w:rsidR="00AB1DE2" w:rsidRPr="003372D3" w14:paraId="290FB99E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4517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Uspešno rešenje će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6F53" w14:textId="56697323" w:rsidR="00AB1DE2" w:rsidRPr="00AB1DE2" w:rsidRDefault="00D82331" w:rsidP="00AB1DE2">
            <w:r w:rsidRPr="00D82331">
              <w:t>Automatizovati generisanje rasporeda i mečeva, centralizovati sve informacije, smanjiti greške i omogućiti lak i brz pregled turnira i rezultata</w:t>
            </w:r>
          </w:p>
        </w:tc>
      </w:tr>
      <w:tr w:rsidR="00AB1DE2" w:rsidRPr="003372D3" w14:paraId="7DA1D3E8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9C9E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 namenjen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3868" w14:textId="178A12C8" w:rsidR="00AB1DE2" w:rsidRPr="00AB1DE2" w:rsidRDefault="00BD235B" w:rsidP="00AB1DE2">
            <w:r w:rsidRPr="00BD235B">
              <w:t>Organizatorima turnira, amaterskim i poluprofesionalnim timovima, igračima i sportskim zajednicama</w:t>
            </w:r>
          </w:p>
        </w:tc>
      </w:tr>
      <w:tr w:rsidR="00AB1DE2" w:rsidRPr="003372D3" w14:paraId="47407AB3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5B39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Koji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81EF" w14:textId="43B4A19E" w:rsidR="00AB1DE2" w:rsidRPr="00AB1DE2" w:rsidRDefault="000275DB" w:rsidP="00AB1DE2">
            <w:r w:rsidRPr="000275DB">
              <w:t>Omogućava kreiranje turnira i liga, registraciju timova i igrača, automatsko generisanje rasporeda, unos rezultata, kao i praćenje statistike timova i igrača</w:t>
            </w:r>
          </w:p>
        </w:tc>
      </w:tr>
      <w:tr w:rsidR="00AB1DE2" w:rsidRPr="003372D3" w14:paraId="32F87ED8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0CCE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80443" w14:textId="7455BC66" w:rsidR="00AB1DE2" w:rsidRPr="00AB1DE2" w:rsidRDefault="0066477B" w:rsidP="00AB1DE2">
            <w:r>
              <w:t>Web aplikacija</w:t>
            </w:r>
            <w:r w:rsidR="00AB1DE2" w:rsidRPr="00AB1DE2">
              <w:t xml:space="preserve"> </w:t>
            </w:r>
          </w:p>
        </w:tc>
      </w:tr>
      <w:tr w:rsidR="00AB1DE2" w:rsidRPr="003372D3" w14:paraId="43ECF705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EBBB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Koja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0E72" w14:textId="237266FC" w:rsidR="00AB1DE2" w:rsidRPr="00AB1DE2" w:rsidRDefault="006C615B" w:rsidP="00AB1DE2">
            <w:r w:rsidRPr="006C615B">
              <w:t>Pruža automatizaciju organizacije, centralizovan i pregledan prikaz svih informacija i eliminiše potrebu za traženjem podataka po društvenim mrežama, uz podršku za različite formate takmičenja</w:t>
            </w:r>
          </w:p>
        </w:tc>
      </w:tr>
      <w:tr w:rsidR="00AB1DE2" w:rsidRPr="003372D3" w14:paraId="024993EE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4FDB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Za razliku od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8AFC" w14:textId="0F1A7580" w:rsidR="00AB1DE2" w:rsidRPr="00AB1DE2" w:rsidRDefault="00F94754" w:rsidP="00AB1DE2">
            <w:r>
              <w:t>P</w:t>
            </w:r>
            <w:r w:rsidRPr="00F94754">
              <w:t>ostojećih rešenja kao što su ručno vođenje podataka i korišćenje društvenih mreža za organizaciju turnira, koja imaju ograničenu fleksibilnost, nepreglednost i ne omogućavaju centralizovano upravljanje svim informacijama</w:t>
            </w:r>
          </w:p>
        </w:tc>
      </w:tr>
      <w:tr w:rsidR="00AB1DE2" w:rsidRPr="003372D3" w14:paraId="68D6B1EE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D5A5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Naš proizvod će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0005" w14:textId="1F830B03" w:rsidR="00AB1DE2" w:rsidRPr="00AB1DE2" w:rsidRDefault="00FD7920" w:rsidP="00AB1DE2">
            <w:r w:rsidRPr="00FD7920">
              <w:t>Omogućiti jednostavno pronalaženje i pregled turnira na jednom mestu, automatizovati organizaciju, smanjiti greške, podržati različite formate takmičenja i pružiti jasan i pregledan interfejs za sve korisnike</w:t>
            </w:r>
          </w:p>
        </w:tc>
      </w:tr>
    </w:tbl>
    <w:p w14:paraId="1FCBD2B7" w14:textId="77777777" w:rsidR="006D7297" w:rsidRDefault="006D7297" w:rsidP="006D7297">
      <w:pPr>
        <w:pStyle w:val="Heading1"/>
        <w:numPr>
          <w:ilvl w:val="0"/>
          <w:numId w:val="0"/>
        </w:numPr>
        <w:ind w:left="720"/>
        <w:rPr>
          <w:lang w:val="sr-Latn-CS"/>
        </w:rPr>
      </w:pPr>
      <w:bookmarkStart w:id="3" w:name="_Toc507815238"/>
    </w:p>
    <w:p w14:paraId="43D73242" w14:textId="77777777" w:rsidR="00521AB6" w:rsidRPr="00521AB6" w:rsidRDefault="00521AB6" w:rsidP="00521AB6">
      <w:pPr>
        <w:rPr>
          <w:lang w:val="sr-Latn-CS"/>
        </w:rPr>
      </w:pPr>
    </w:p>
    <w:p w14:paraId="0F74E9E1" w14:textId="35087060" w:rsidR="00D96EF7" w:rsidRDefault="00D96EF7" w:rsidP="00D96EF7">
      <w:pPr>
        <w:pStyle w:val="Heading1"/>
        <w:rPr>
          <w:lang w:val="sr-Latn-CS"/>
        </w:rPr>
      </w:pPr>
      <w:bookmarkStart w:id="4" w:name="_Toc225798469"/>
      <w:r>
        <w:rPr>
          <w:lang w:val="sr-Latn-CS"/>
        </w:rPr>
        <w:lastRenderedPageBreak/>
        <w:t>Opis projekta</w:t>
      </w:r>
      <w:bookmarkEnd w:id="3"/>
      <w:bookmarkEnd w:id="4"/>
    </w:p>
    <w:p w14:paraId="073E9994" w14:textId="77777777" w:rsidR="00FC644C" w:rsidRDefault="00FC644C" w:rsidP="00FC644C">
      <w:pPr>
        <w:ind w:left="720"/>
      </w:pPr>
      <w:r w:rsidRPr="00FC644C">
        <w:t xml:space="preserve">Projektni zadatak obuhvata razvoj softverskog rešenja u vidu web aplikacije za organizaciju košarkaških liga i turnira. Cilj sistema je da omogući jednostavno i efikasno upravljanje takmičenjima, uključujući registraciju timova i igrača, kreiranje rasporeda utakmica, unos izveštaja sa utakmica i praćenje rezultata i statistike. </w:t>
      </w:r>
    </w:p>
    <w:p w14:paraId="1D819B70" w14:textId="28E57ECF" w:rsidR="00FC644C" w:rsidRDefault="00FC644C" w:rsidP="00FC644C">
      <w:pPr>
        <w:ind w:left="720"/>
      </w:pPr>
      <w:r w:rsidRPr="00FC644C">
        <w:t xml:space="preserve">Proizvod treba da omogući rešavanje sledećih problema: </w:t>
      </w:r>
    </w:p>
    <w:p w14:paraId="565145AF" w14:textId="71F855C5" w:rsidR="00FC644C" w:rsidRDefault="00FC644C" w:rsidP="00FC644C">
      <w:pPr>
        <w:ind w:left="720"/>
      </w:pPr>
      <w:r>
        <w:t xml:space="preserve">- </w:t>
      </w:r>
      <w:r w:rsidRPr="00FC644C">
        <w:t xml:space="preserve">Registraciju i upravljanje timovima i igračima </w:t>
      </w:r>
    </w:p>
    <w:p w14:paraId="08D1E64D" w14:textId="5EFF5A67" w:rsidR="00FC644C" w:rsidRDefault="00FC644C" w:rsidP="00FC644C">
      <w:pPr>
        <w:ind w:left="720"/>
      </w:pPr>
      <w:r w:rsidRPr="00FC644C">
        <w:t>-</w:t>
      </w:r>
      <w:r>
        <w:t xml:space="preserve"> </w:t>
      </w:r>
      <w:r w:rsidRPr="00FC644C">
        <w:t xml:space="preserve">Organizaciju košarkaških turnira i liga </w:t>
      </w:r>
    </w:p>
    <w:p w14:paraId="08AFD6CD" w14:textId="053C1ABB" w:rsidR="00FC644C" w:rsidRDefault="00FC644C" w:rsidP="00FC644C">
      <w:pPr>
        <w:ind w:left="720"/>
      </w:pPr>
      <w:r w:rsidRPr="00FC644C">
        <w:t>-</w:t>
      </w:r>
      <w:r>
        <w:t xml:space="preserve"> </w:t>
      </w:r>
      <w:r w:rsidRPr="00FC644C">
        <w:t xml:space="preserve">Automatsko generisanje žreba i rasporeda utakmica </w:t>
      </w:r>
    </w:p>
    <w:p w14:paraId="3684BC5E" w14:textId="6DDA2E54" w:rsidR="00FC644C" w:rsidRDefault="00FC644C" w:rsidP="00FC644C">
      <w:pPr>
        <w:ind w:left="720"/>
      </w:pPr>
      <w:r w:rsidRPr="00FC644C">
        <w:t>-</w:t>
      </w:r>
      <w:r>
        <w:t xml:space="preserve"> </w:t>
      </w:r>
      <w:r w:rsidRPr="00FC644C">
        <w:t xml:space="preserve">Evidenciju i unos rezultata utakmica </w:t>
      </w:r>
    </w:p>
    <w:p w14:paraId="031A7A5D" w14:textId="663047C5" w:rsidR="00FC644C" w:rsidRDefault="00FC644C" w:rsidP="00FC644C">
      <w:pPr>
        <w:ind w:left="720"/>
      </w:pPr>
      <w:r w:rsidRPr="00FC644C">
        <w:t>-</w:t>
      </w:r>
      <w:r>
        <w:t xml:space="preserve"> </w:t>
      </w:r>
      <w:r w:rsidRPr="00FC644C">
        <w:t xml:space="preserve">Vođenje detaljne statistike za timove i igrače </w:t>
      </w:r>
    </w:p>
    <w:p w14:paraId="6A5BD6CE" w14:textId="653E4920" w:rsidR="00FC644C" w:rsidRDefault="00FC644C" w:rsidP="00FC644C">
      <w:pPr>
        <w:ind w:left="720"/>
      </w:pPr>
      <w:r w:rsidRPr="00FC644C">
        <w:t>-</w:t>
      </w:r>
      <w:r>
        <w:t xml:space="preserve"> </w:t>
      </w:r>
      <w:r w:rsidRPr="00FC644C">
        <w:t xml:space="preserve">Prikaz svih utakmica i rezultata </w:t>
      </w:r>
    </w:p>
    <w:p w14:paraId="21829046" w14:textId="77777777" w:rsidR="00FC644C" w:rsidRDefault="00FC644C" w:rsidP="00FC644C">
      <w:pPr>
        <w:ind w:left="720"/>
      </w:pPr>
    </w:p>
    <w:p w14:paraId="72ECDFF0" w14:textId="77777777" w:rsidR="00FC644C" w:rsidRDefault="00FC644C" w:rsidP="00FC644C">
      <w:pPr>
        <w:ind w:left="720"/>
      </w:pPr>
      <w:r w:rsidRPr="00FC644C">
        <w:t xml:space="preserve">Osnovne karakteristike web aplikacije obuhvataju: </w:t>
      </w:r>
    </w:p>
    <w:p w14:paraId="39DAF1F1" w14:textId="2188346F" w:rsidR="00FC644C" w:rsidRDefault="00FC644C" w:rsidP="00FC644C">
      <w:pPr>
        <w:ind w:left="720"/>
      </w:pPr>
      <w:r w:rsidRPr="00FC644C">
        <w:t>-</w:t>
      </w:r>
      <w:r>
        <w:t xml:space="preserve"> </w:t>
      </w:r>
      <w:r w:rsidRPr="00FC644C">
        <w:t xml:space="preserve">Jednostavno upravljanje registracijom </w:t>
      </w:r>
    </w:p>
    <w:p w14:paraId="1EB77546" w14:textId="015037B5" w:rsidR="00FC644C" w:rsidRDefault="00FC644C" w:rsidP="00FC644C">
      <w:pPr>
        <w:ind w:left="720"/>
      </w:pPr>
      <w:r w:rsidRPr="00FC644C">
        <w:t>-</w:t>
      </w:r>
      <w:r>
        <w:t xml:space="preserve"> </w:t>
      </w:r>
      <w:r w:rsidRPr="00FC644C">
        <w:t xml:space="preserve">Brzo generisanje žreba i rasporeda utakmica </w:t>
      </w:r>
    </w:p>
    <w:p w14:paraId="3E1F4357" w14:textId="7D75C2C3" w:rsidR="00FC644C" w:rsidRDefault="00FC644C" w:rsidP="00FC644C">
      <w:pPr>
        <w:ind w:left="720"/>
      </w:pPr>
      <w:r w:rsidRPr="00FC644C">
        <w:t>-</w:t>
      </w:r>
      <w:r>
        <w:t xml:space="preserve"> </w:t>
      </w:r>
      <w:r w:rsidRPr="00FC644C">
        <w:t xml:space="preserve">Efikasno obrađivanje velikog broja timova i igrača </w:t>
      </w:r>
    </w:p>
    <w:p w14:paraId="2505E465" w14:textId="1A5AF7B0" w:rsidR="00FC644C" w:rsidRDefault="00FC644C" w:rsidP="00FC644C">
      <w:pPr>
        <w:ind w:left="720"/>
      </w:pPr>
      <w:r w:rsidRPr="00FC644C">
        <w:t>-</w:t>
      </w:r>
      <w:r>
        <w:t xml:space="preserve"> </w:t>
      </w:r>
      <w:r w:rsidRPr="00FC644C">
        <w:t xml:space="preserve">Jednostavan korisnički interfejs za lak pregled podataka </w:t>
      </w:r>
    </w:p>
    <w:p w14:paraId="20CF3BF7" w14:textId="2EDCCF9D" w:rsidR="00FC644C" w:rsidRPr="00FC644C" w:rsidRDefault="00FC644C" w:rsidP="00FC644C">
      <w:pPr>
        <w:ind w:left="720"/>
        <w:rPr>
          <w:lang w:val="sr-Latn-CS"/>
        </w:rPr>
      </w:pPr>
      <w:r w:rsidRPr="00FC644C">
        <w:t>-</w:t>
      </w:r>
      <w:r>
        <w:t xml:space="preserve"> </w:t>
      </w:r>
      <w:r w:rsidRPr="00FC644C">
        <w:t>Zaštita korisničkih naloga i podataka</w:t>
      </w:r>
    </w:p>
    <w:p w14:paraId="451D1A97" w14:textId="77777777" w:rsidR="00D96EF7" w:rsidRDefault="005A054F" w:rsidP="00D96EF7">
      <w:pPr>
        <w:pStyle w:val="Heading1"/>
        <w:rPr>
          <w:lang w:val="sr-Latn-CS"/>
        </w:rPr>
      </w:pPr>
      <w:bookmarkStart w:id="5" w:name="_Toc507815239"/>
      <w:bookmarkStart w:id="6" w:name="_Toc225798470"/>
      <w:r>
        <w:rPr>
          <w:lang w:val="sr-Latn-CS"/>
        </w:rPr>
        <w:t>Znanja i veštine potrebne za izradu projekta</w:t>
      </w:r>
      <w:bookmarkEnd w:id="5"/>
      <w:bookmarkEnd w:id="6"/>
    </w:p>
    <w:p w14:paraId="3FF0AEE1" w14:textId="77777777" w:rsidR="00B379FC" w:rsidRDefault="00B379FC" w:rsidP="00B379FC">
      <w:pPr>
        <w:ind w:left="720"/>
      </w:pPr>
      <w:r w:rsidRPr="00B379FC">
        <w:t xml:space="preserve">Za uspešnu realizaciju projekta potrebno je da članovi tima poseduju znanja i veštine iz oblasti: </w:t>
      </w:r>
    </w:p>
    <w:p w14:paraId="19645D10" w14:textId="4665C12A" w:rsidR="00B379FC" w:rsidRDefault="00B379FC" w:rsidP="00B379FC">
      <w:pPr>
        <w:ind w:left="720"/>
      </w:pPr>
      <w:r w:rsidRPr="00B379FC">
        <w:t>-</w:t>
      </w:r>
      <w:r w:rsidR="003A740A">
        <w:t xml:space="preserve"> </w:t>
      </w:r>
      <w:r w:rsidRPr="00B379FC">
        <w:t xml:space="preserve">Web programiranja </w:t>
      </w:r>
    </w:p>
    <w:p w14:paraId="1B60A44C" w14:textId="211B2A0E" w:rsidR="00B379FC" w:rsidRDefault="00B379FC" w:rsidP="00B379FC">
      <w:pPr>
        <w:ind w:left="720"/>
      </w:pPr>
      <w:r w:rsidRPr="00B379FC">
        <w:t xml:space="preserve">- </w:t>
      </w:r>
      <w:r w:rsidR="009F38C9" w:rsidRPr="009F38C9">
        <w:t>HTML, CSS, JavaScript i rad sa frontend framework-ovima (React/Angular)</w:t>
      </w:r>
    </w:p>
    <w:p w14:paraId="3954C67E" w14:textId="5C97CB79" w:rsidR="00B379FC" w:rsidRDefault="00B379FC" w:rsidP="00B379FC">
      <w:pPr>
        <w:ind w:left="720"/>
      </w:pPr>
      <w:r w:rsidRPr="00B379FC">
        <w:t>-</w:t>
      </w:r>
      <w:r w:rsidR="003A740A">
        <w:t xml:space="preserve"> </w:t>
      </w:r>
      <w:r w:rsidRPr="00B379FC">
        <w:t>Backend razvoja - rad sa serverskim tehnologijama</w:t>
      </w:r>
    </w:p>
    <w:p w14:paraId="6213908E" w14:textId="37BCAF24" w:rsidR="003A740A" w:rsidRDefault="003A740A" w:rsidP="00B379FC">
      <w:pPr>
        <w:ind w:left="720"/>
      </w:pPr>
      <w:r>
        <w:t>- Razvoja REST API-ja</w:t>
      </w:r>
    </w:p>
    <w:p w14:paraId="000AF3A0" w14:textId="57DC4129" w:rsidR="00B379FC" w:rsidRDefault="00B379FC" w:rsidP="00B379FC">
      <w:pPr>
        <w:ind w:left="720"/>
      </w:pPr>
      <w:r w:rsidRPr="00B379FC">
        <w:t>-</w:t>
      </w:r>
      <w:r w:rsidR="003A740A">
        <w:t xml:space="preserve"> </w:t>
      </w:r>
      <w:r w:rsidRPr="00B379FC">
        <w:t xml:space="preserve">Rada sa bazama podataka - SQL </w:t>
      </w:r>
    </w:p>
    <w:p w14:paraId="51E5A37C" w14:textId="300C0302" w:rsidR="00B379FC" w:rsidRDefault="00B379FC" w:rsidP="00B379FC">
      <w:pPr>
        <w:ind w:left="720"/>
      </w:pPr>
      <w:r w:rsidRPr="00B379FC">
        <w:t>-</w:t>
      </w:r>
      <w:r w:rsidR="003A740A">
        <w:t xml:space="preserve"> </w:t>
      </w:r>
      <w:r w:rsidRPr="00B379FC">
        <w:t xml:space="preserve">Dizajna korisničkog interfejsa </w:t>
      </w:r>
    </w:p>
    <w:p w14:paraId="79E41CDA" w14:textId="0F4047B7" w:rsidR="003A740A" w:rsidRPr="003A740A" w:rsidRDefault="003A740A" w:rsidP="003A740A">
      <w:pPr>
        <w:ind w:left="720"/>
      </w:pPr>
      <w:r>
        <w:t xml:space="preserve">- </w:t>
      </w:r>
      <w:r w:rsidRPr="003A740A">
        <w:t>Osnova autentifikacije i autorizacije korisnika</w:t>
      </w:r>
    </w:p>
    <w:p w14:paraId="3F33D85F" w14:textId="09835AD5" w:rsidR="003A740A" w:rsidRPr="003A740A" w:rsidRDefault="003A740A" w:rsidP="003A740A">
      <w:pPr>
        <w:ind w:left="720"/>
      </w:pPr>
      <w:r>
        <w:t>-</w:t>
      </w:r>
      <w:r w:rsidRPr="003A740A">
        <w:t xml:space="preserve"> Razumevanja softverske arhitekture i organizacije koda</w:t>
      </w:r>
    </w:p>
    <w:p w14:paraId="6CAEE3ED" w14:textId="32EE4FD0" w:rsidR="00B379FC" w:rsidRDefault="00B379FC" w:rsidP="003A740A">
      <w:pPr>
        <w:ind w:firstLine="720"/>
      </w:pPr>
      <w:r w:rsidRPr="00B379FC">
        <w:t>-</w:t>
      </w:r>
      <w:r w:rsidR="003A740A">
        <w:t xml:space="preserve"> </w:t>
      </w:r>
      <w:r w:rsidRPr="00B379FC">
        <w:t xml:space="preserve">Timskog rada </w:t>
      </w:r>
    </w:p>
    <w:p w14:paraId="7E65B43B" w14:textId="77777777" w:rsidR="00B379FC" w:rsidRDefault="00B379FC" w:rsidP="00B379FC">
      <w:pPr>
        <w:ind w:left="720"/>
      </w:pPr>
    </w:p>
    <w:p w14:paraId="1294D285" w14:textId="0C6AF5D5" w:rsidR="00B379FC" w:rsidRDefault="00B379FC" w:rsidP="00B379FC">
      <w:pPr>
        <w:ind w:left="720"/>
      </w:pPr>
      <w:r w:rsidRPr="00B379FC">
        <w:t xml:space="preserve">Znanja i veštine članova tima: </w:t>
      </w:r>
    </w:p>
    <w:p w14:paraId="56C3323F" w14:textId="25A5026F" w:rsidR="001A4B66" w:rsidRDefault="00B379FC" w:rsidP="00B379FC">
      <w:pPr>
        <w:ind w:left="720"/>
      </w:pPr>
      <w:r w:rsidRPr="00B379FC">
        <w:t>-</w:t>
      </w:r>
      <w:r w:rsidR="001A4B66">
        <w:t xml:space="preserve"> </w:t>
      </w:r>
      <w:r w:rsidR="00B555B0">
        <w:t>Andrija</w:t>
      </w:r>
    </w:p>
    <w:p w14:paraId="31E52555" w14:textId="33836395" w:rsidR="001A4B66" w:rsidRDefault="001A4B66" w:rsidP="001A4B66">
      <w:pPr>
        <w:pStyle w:val="ListParagraph"/>
        <w:numPr>
          <w:ilvl w:val="0"/>
          <w:numId w:val="15"/>
        </w:numPr>
      </w:pPr>
      <w:r>
        <w:t>W</w:t>
      </w:r>
      <w:r w:rsidR="00B379FC" w:rsidRPr="00B379FC">
        <w:t>eb programiranje</w:t>
      </w:r>
      <w:r>
        <w:t xml:space="preserve"> </w:t>
      </w:r>
      <w:r w:rsidR="00B379FC" w:rsidRPr="00B379FC">
        <w:t>(HTML,</w:t>
      </w:r>
      <w:r>
        <w:t xml:space="preserve"> CSS,</w:t>
      </w:r>
      <w:r w:rsidR="00B379FC" w:rsidRPr="00B379FC">
        <w:t xml:space="preserve"> JavaScript)</w:t>
      </w:r>
    </w:p>
    <w:p w14:paraId="2A4A017C" w14:textId="1493D14E" w:rsidR="001A4B66" w:rsidRDefault="001A4B66" w:rsidP="001A4B66">
      <w:pPr>
        <w:pStyle w:val="ListParagraph"/>
        <w:numPr>
          <w:ilvl w:val="0"/>
          <w:numId w:val="15"/>
        </w:numPr>
      </w:pPr>
      <w:r>
        <w:t>R</w:t>
      </w:r>
      <w:r w:rsidR="00B379FC" w:rsidRPr="00B379FC">
        <w:t>ad sa bazama podataka</w:t>
      </w:r>
      <w:r>
        <w:t xml:space="preserve"> </w:t>
      </w:r>
      <w:r w:rsidR="00B379FC" w:rsidRPr="00B379FC">
        <w:t>(SQL)</w:t>
      </w:r>
    </w:p>
    <w:p w14:paraId="439565ED" w14:textId="0F900392" w:rsidR="001A4B66" w:rsidRDefault="001A4B66" w:rsidP="001A4B66">
      <w:pPr>
        <w:pStyle w:val="ListParagraph"/>
        <w:numPr>
          <w:ilvl w:val="0"/>
          <w:numId w:val="15"/>
        </w:numPr>
      </w:pPr>
      <w:r>
        <w:t>B</w:t>
      </w:r>
      <w:r w:rsidR="00B379FC" w:rsidRPr="00B379FC">
        <w:t>ackend razvoj</w:t>
      </w:r>
      <w:r>
        <w:t xml:space="preserve"> u okviru .NET tehnologija</w:t>
      </w:r>
    </w:p>
    <w:p w14:paraId="59D0678A" w14:textId="76B660B5" w:rsidR="001A4B66" w:rsidRDefault="001A4B66" w:rsidP="001A4B66">
      <w:pPr>
        <w:pStyle w:val="ListParagraph"/>
        <w:numPr>
          <w:ilvl w:val="0"/>
          <w:numId w:val="15"/>
        </w:numPr>
      </w:pPr>
      <w:r>
        <w:t>E</w:t>
      </w:r>
      <w:r w:rsidR="00B379FC" w:rsidRPr="00B379FC">
        <w:t>fikasnost u brzom nalaženju rešenja</w:t>
      </w:r>
    </w:p>
    <w:p w14:paraId="2B1C3E7C" w14:textId="6695B594" w:rsidR="001A4B66" w:rsidRDefault="001A4B66" w:rsidP="001A4B66">
      <w:pPr>
        <w:pStyle w:val="ListParagraph"/>
        <w:numPr>
          <w:ilvl w:val="0"/>
          <w:numId w:val="15"/>
        </w:numPr>
      </w:pPr>
      <w:r>
        <w:t>I</w:t>
      </w:r>
      <w:r w:rsidR="00B379FC" w:rsidRPr="00B379FC">
        <w:t>strajnost u otklanjanju grešaka</w:t>
      </w:r>
    </w:p>
    <w:p w14:paraId="192A5F25" w14:textId="7E9618E1" w:rsidR="00B555B0" w:rsidRDefault="001A4B66" w:rsidP="00B555B0">
      <w:pPr>
        <w:pStyle w:val="ListParagraph"/>
        <w:numPr>
          <w:ilvl w:val="0"/>
          <w:numId w:val="15"/>
        </w:numPr>
      </w:pPr>
      <w:r>
        <w:t>T</w:t>
      </w:r>
      <w:r w:rsidR="00B379FC" w:rsidRPr="00B379FC">
        <w:t xml:space="preserve">emeljitost u istraživanju </w:t>
      </w:r>
    </w:p>
    <w:p w14:paraId="07401294" w14:textId="77777777" w:rsidR="00B555B0" w:rsidRDefault="00B555B0" w:rsidP="00B555B0">
      <w:pPr>
        <w:ind w:left="1080"/>
      </w:pPr>
    </w:p>
    <w:p w14:paraId="76829C9C" w14:textId="52902BEF" w:rsidR="00B379FC" w:rsidRDefault="00B379FC" w:rsidP="00B379FC">
      <w:pPr>
        <w:ind w:left="720"/>
      </w:pPr>
      <w:r w:rsidRPr="00B379FC">
        <w:t>-</w:t>
      </w:r>
      <w:r w:rsidR="001A4B66">
        <w:t xml:space="preserve"> </w:t>
      </w:r>
      <w:r w:rsidRPr="00B379FC">
        <w:t>Danilo</w:t>
      </w:r>
    </w:p>
    <w:p w14:paraId="60B7873C" w14:textId="035D7099" w:rsidR="001A4B66" w:rsidRPr="001A4B66" w:rsidRDefault="001A4B66" w:rsidP="001A4B66">
      <w:pPr>
        <w:pStyle w:val="ListParagraph"/>
        <w:numPr>
          <w:ilvl w:val="0"/>
          <w:numId w:val="15"/>
        </w:numPr>
      </w:pPr>
      <w:r>
        <w:t>W</w:t>
      </w:r>
      <w:r w:rsidRPr="001A4B66">
        <w:t>eb programiranje (HTML, CSS, JavaScript)</w:t>
      </w:r>
    </w:p>
    <w:p w14:paraId="7BCBF07F" w14:textId="73354420" w:rsidR="001A4B66" w:rsidRPr="001A4B66" w:rsidRDefault="001A4B66" w:rsidP="001A4B66">
      <w:pPr>
        <w:pStyle w:val="ListParagraph"/>
        <w:numPr>
          <w:ilvl w:val="0"/>
          <w:numId w:val="15"/>
        </w:numPr>
      </w:pPr>
      <w:r>
        <w:t>B</w:t>
      </w:r>
      <w:r w:rsidRPr="001A4B66">
        <w:t>ackend razvoj u okviru .NET tehnologija</w:t>
      </w:r>
    </w:p>
    <w:p w14:paraId="59D620F6" w14:textId="155381CD" w:rsidR="001A4B66" w:rsidRPr="001A4B66" w:rsidRDefault="001A4B66" w:rsidP="001A4B66">
      <w:pPr>
        <w:pStyle w:val="ListParagraph"/>
        <w:numPr>
          <w:ilvl w:val="0"/>
          <w:numId w:val="15"/>
        </w:numPr>
      </w:pPr>
      <w:r>
        <w:t>R</w:t>
      </w:r>
      <w:r w:rsidRPr="001A4B66">
        <w:t>ad sa bazama podataka (SQL, modelovanje i rad sa relacionim bazama)</w:t>
      </w:r>
    </w:p>
    <w:p w14:paraId="06BB5BB5" w14:textId="12C85FDF" w:rsidR="001A4B66" w:rsidRPr="001A4B66" w:rsidRDefault="001A4B66" w:rsidP="001A4B66">
      <w:pPr>
        <w:pStyle w:val="ListParagraph"/>
        <w:numPr>
          <w:ilvl w:val="0"/>
          <w:numId w:val="15"/>
        </w:numPr>
      </w:pPr>
      <w:r>
        <w:t>D</w:t>
      </w:r>
      <w:r w:rsidRPr="001A4B66">
        <w:t>izajn korisničkog interfejsa i fokus na preglednost aplikacije</w:t>
      </w:r>
    </w:p>
    <w:p w14:paraId="5CB9D62A" w14:textId="61E3E8EB" w:rsidR="001A4B66" w:rsidRPr="001A4B66" w:rsidRDefault="001A4B66" w:rsidP="001A4B66">
      <w:pPr>
        <w:pStyle w:val="ListParagraph"/>
        <w:numPr>
          <w:ilvl w:val="0"/>
          <w:numId w:val="15"/>
        </w:numPr>
      </w:pPr>
      <w:r>
        <w:t>R</w:t>
      </w:r>
      <w:r w:rsidRPr="001A4B66">
        <w:t>azumevanje strukture web aplikacija i povezivanja frontend i backend dela</w:t>
      </w:r>
    </w:p>
    <w:p w14:paraId="6059F7ED" w14:textId="5469DCDE" w:rsidR="001A4B66" w:rsidRPr="001A4B66" w:rsidRDefault="001A4B66" w:rsidP="001A4B66">
      <w:pPr>
        <w:pStyle w:val="ListParagraph"/>
        <w:numPr>
          <w:ilvl w:val="0"/>
          <w:numId w:val="15"/>
        </w:numPr>
      </w:pPr>
      <w:r>
        <w:t>S</w:t>
      </w:r>
      <w:r w:rsidRPr="001A4B66">
        <w:t>posobnost organizacije i optimizacije funkcionalnosti sistema</w:t>
      </w:r>
    </w:p>
    <w:p w14:paraId="768923CC" w14:textId="64C47BC1" w:rsidR="001A4B66" w:rsidRPr="001A4B66" w:rsidRDefault="001A4B66" w:rsidP="001A4B66">
      <w:pPr>
        <w:pStyle w:val="ListParagraph"/>
        <w:numPr>
          <w:ilvl w:val="0"/>
          <w:numId w:val="15"/>
        </w:numPr>
      </w:pPr>
      <w:r>
        <w:t>A</w:t>
      </w:r>
      <w:r w:rsidRPr="001A4B66">
        <w:t>nalitičko razmišljanje i rešavanje problema</w:t>
      </w:r>
    </w:p>
    <w:p w14:paraId="10E9236D" w14:textId="77777777" w:rsidR="001A4B66" w:rsidRDefault="001A4B66" w:rsidP="00B379FC">
      <w:pPr>
        <w:ind w:left="720"/>
      </w:pPr>
    </w:p>
    <w:p w14:paraId="74735575" w14:textId="77777777" w:rsidR="00594E09" w:rsidRDefault="00594E09" w:rsidP="00B379FC">
      <w:pPr>
        <w:ind w:left="720"/>
      </w:pPr>
    </w:p>
    <w:p w14:paraId="78854720" w14:textId="77777777" w:rsidR="00594E09" w:rsidRDefault="00594E09" w:rsidP="00B379FC">
      <w:pPr>
        <w:ind w:left="720"/>
      </w:pPr>
    </w:p>
    <w:p w14:paraId="3977F50E" w14:textId="1D743849" w:rsidR="00B379FC" w:rsidRDefault="00B379FC" w:rsidP="00B379FC">
      <w:pPr>
        <w:ind w:left="720"/>
      </w:pPr>
      <w:r w:rsidRPr="00B379FC">
        <w:lastRenderedPageBreak/>
        <w:t>-</w:t>
      </w:r>
      <w:r w:rsidR="001A4B66">
        <w:t xml:space="preserve"> </w:t>
      </w:r>
      <w:r w:rsidRPr="00B379FC">
        <w:t xml:space="preserve">Vuk </w:t>
      </w:r>
    </w:p>
    <w:p w14:paraId="15DDDD06" w14:textId="6063C42C" w:rsidR="00594E09" w:rsidRDefault="00594E09" w:rsidP="00594E09">
      <w:pPr>
        <w:pStyle w:val="ListParagraph"/>
        <w:numPr>
          <w:ilvl w:val="0"/>
          <w:numId w:val="17"/>
        </w:numPr>
      </w:pPr>
      <w:r w:rsidRPr="00594E09">
        <w:t>Web programiranje (HTML,</w:t>
      </w:r>
      <w:r w:rsidR="004E4D59">
        <w:t xml:space="preserve"> CSS,</w:t>
      </w:r>
      <w:r w:rsidRPr="00594E09">
        <w:t xml:space="preserve"> JavaScript)</w:t>
      </w:r>
    </w:p>
    <w:p w14:paraId="7928E430" w14:textId="77777777" w:rsidR="00594E09" w:rsidRDefault="00594E09" w:rsidP="00594E09">
      <w:pPr>
        <w:pStyle w:val="ListParagraph"/>
        <w:numPr>
          <w:ilvl w:val="0"/>
          <w:numId w:val="17"/>
        </w:numPr>
      </w:pPr>
      <w:r>
        <w:t>R</w:t>
      </w:r>
      <w:r w:rsidRPr="00594E09">
        <w:t>ad sa bazama podataka (SQL)</w:t>
      </w:r>
    </w:p>
    <w:p w14:paraId="2994C77A" w14:textId="77777777" w:rsidR="00594E09" w:rsidRDefault="00594E09" w:rsidP="00594E09">
      <w:pPr>
        <w:pStyle w:val="ListParagraph"/>
        <w:numPr>
          <w:ilvl w:val="0"/>
          <w:numId w:val="17"/>
        </w:numPr>
      </w:pPr>
      <w:r w:rsidRPr="00594E09">
        <w:t>OOP i proceduralno programiranje</w:t>
      </w:r>
    </w:p>
    <w:p w14:paraId="4B2A858D" w14:textId="77777777" w:rsidR="00594E09" w:rsidRDefault="00594E09" w:rsidP="00594E09">
      <w:pPr>
        <w:pStyle w:val="ListParagraph"/>
        <w:numPr>
          <w:ilvl w:val="0"/>
          <w:numId w:val="17"/>
        </w:numPr>
      </w:pPr>
      <w:r>
        <w:t>O</w:t>
      </w:r>
      <w:r w:rsidRPr="00594E09">
        <w:t>snove operativnih sistema</w:t>
      </w:r>
    </w:p>
    <w:p w14:paraId="1EC35D7E" w14:textId="23570958" w:rsidR="00B379FC" w:rsidRDefault="00594E09" w:rsidP="00594E09">
      <w:pPr>
        <w:pStyle w:val="ListParagraph"/>
        <w:numPr>
          <w:ilvl w:val="0"/>
          <w:numId w:val="17"/>
        </w:numPr>
      </w:pPr>
      <w:r>
        <w:t>S</w:t>
      </w:r>
      <w:r w:rsidRPr="00594E09">
        <w:t>posobnost logičkog rešavanja problema</w:t>
      </w:r>
    </w:p>
    <w:p w14:paraId="6133AA24" w14:textId="77777777" w:rsidR="001A4B66" w:rsidRDefault="001A4B66" w:rsidP="00B379FC">
      <w:pPr>
        <w:ind w:left="720"/>
      </w:pPr>
    </w:p>
    <w:p w14:paraId="71D7CBE3" w14:textId="77777777" w:rsidR="001A4B66" w:rsidRDefault="00B379FC" w:rsidP="00B379FC">
      <w:pPr>
        <w:ind w:left="720"/>
      </w:pPr>
      <w:r w:rsidRPr="00B379FC">
        <w:t>Rizici za uspešnu realizaciju projekta:</w:t>
      </w:r>
    </w:p>
    <w:p w14:paraId="1A65F3CF" w14:textId="5446F961" w:rsidR="001A4B66" w:rsidRDefault="00B379FC" w:rsidP="00B379FC">
      <w:pPr>
        <w:ind w:left="720"/>
      </w:pPr>
      <w:r w:rsidRPr="00B379FC">
        <w:t xml:space="preserve">-Nedostatak iskustva u određenim tehnologijama </w:t>
      </w:r>
    </w:p>
    <w:p w14:paraId="604E45E3" w14:textId="77777777" w:rsidR="001A4B66" w:rsidRDefault="00B379FC" w:rsidP="00B379FC">
      <w:pPr>
        <w:ind w:left="720"/>
      </w:pPr>
      <w:r w:rsidRPr="00B379FC">
        <w:t xml:space="preserve">-Nedostatak vremena </w:t>
      </w:r>
    </w:p>
    <w:p w14:paraId="5682FAF0" w14:textId="77777777" w:rsidR="001A4B66" w:rsidRDefault="00B379FC" w:rsidP="00B379FC">
      <w:pPr>
        <w:ind w:left="720"/>
      </w:pPr>
      <w:r w:rsidRPr="00B379FC">
        <w:t xml:space="preserve">-Preveliki obim projekta </w:t>
      </w:r>
    </w:p>
    <w:p w14:paraId="1704CC22" w14:textId="77777777" w:rsidR="001A4B66" w:rsidRDefault="00B379FC" w:rsidP="00B379FC">
      <w:pPr>
        <w:ind w:left="720"/>
      </w:pPr>
      <w:r w:rsidRPr="00B379FC">
        <w:t>-Loša organizacija vremena i prokrastinacija</w:t>
      </w:r>
    </w:p>
    <w:p w14:paraId="69EE361A" w14:textId="77777777" w:rsidR="001A4B66" w:rsidRDefault="001A4B66" w:rsidP="00B379FC">
      <w:pPr>
        <w:ind w:left="720"/>
      </w:pPr>
    </w:p>
    <w:p w14:paraId="7CE0D51B" w14:textId="2E180114" w:rsidR="00B379FC" w:rsidRPr="00B379FC" w:rsidRDefault="00B379FC" w:rsidP="00B379FC">
      <w:pPr>
        <w:ind w:left="720"/>
        <w:rPr>
          <w:lang w:val="sr-Latn-CS"/>
        </w:rPr>
      </w:pPr>
      <w:r w:rsidRPr="00B379FC">
        <w:t>Kako bi se navedeni rizici ublažili, tim će organizovati redovne sastanke i imati jasnu podelu zadataka</w:t>
      </w:r>
    </w:p>
    <w:p w14:paraId="04E6CB8B" w14:textId="77777777" w:rsidR="005A054F" w:rsidRDefault="00835400" w:rsidP="005A054F">
      <w:pPr>
        <w:pStyle w:val="Heading1"/>
        <w:rPr>
          <w:lang w:val="sr-Latn-CS"/>
        </w:rPr>
      </w:pPr>
      <w:bookmarkStart w:id="7" w:name="_Toc507815240"/>
      <w:bookmarkStart w:id="8" w:name="_Toc225798471"/>
      <w:r>
        <w:rPr>
          <w:lang w:val="sr-Latn-CS"/>
        </w:rPr>
        <w:t>Cilj i motivacija tima</w:t>
      </w:r>
      <w:bookmarkEnd w:id="7"/>
      <w:bookmarkEnd w:id="8"/>
    </w:p>
    <w:p w14:paraId="6D645B0C" w14:textId="77777777" w:rsidR="00B555B0" w:rsidRDefault="00B555B0" w:rsidP="00B555B0">
      <w:pPr>
        <w:ind w:left="720"/>
      </w:pPr>
      <w:r w:rsidRPr="00B555B0">
        <w:t xml:space="preserve">Osnovni cilj tima je razvoj funkcionalne i pouzdane web aplikacije za organizaciju košarkaških turnira i liga. Aplikacija treba da omogući jednostavno i efikasno upravljanje takmičenjima, uključujući registraciju timova i igrača, kreiranje rasporeda utakmica, unos izveštaja sa utakmica i praćenje rezultata i statistike. Pored tehničke realizacije cilj tima je i sticanje praktičnog iskustva u radu na razvoju softverskog proizvoda, poboljšanje komunikacionih veština i timskog rada kao i unapređenje veština u tehnologijama potrebnim za izradu projekta. Takođe cilj je da projekat bude kvalitetno implementiran i uspešno prezentovan radi ostvarivanja što bolje ocene. </w:t>
      </w:r>
    </w:p>
    <w:p w14:paraId="002707B0" w14:textId="77777777" w:rsidR="00B555B0" w:rsidRDefault="00B555B0" w:rsidP="00B555B0">
      <w:pPr>
        <w:ind w:left="720"/>
      </w:pPr>
    </w:p>
    <w:p w14:paraId="6ADC521B" w14:textId="77777777" w:rsidR="00B555B0" w:rsidRDefault="00B555B0" w:rsidP="00B555B0">
      <w:pPr>
        <w:ind w:left="720"/>
      </w:pPr>
      <w:r w:rsidRPr="00B555B0">
        <w:t xml:space="preserve">Ciljevi članova tima: </w:t>
      </w:r>
    </w:p>
    <w:p w14:paraId="6B54B368" w14:textId="5B5EA67B" w:rsidR="00872158" w:rsidRDefault="00B555B0" w:rsidP="00872158">
      <w:pPr>
        <w:ind w:left="720"/>
      </w:pPr>
      <w:r w:rsidRPr="00B555B0">
        <w:t>-</w:t>
      </w:r>
      <w:r>
        <w:t xml:space="preserve"> Andrija</w:t>
      </w:r>
      <w:r w:rsidRPr="00B555B0">
        <w:t xml:space="preserve"> - sticanje iskustva u radu na razvoju softverskog rešenja i rutine za svakodnevni rad, unapređenje veština u izradi kvalitetne dokumentacije i socijalnih veština kroz timski rad </w:t>
      </w:r>
    </w:p>
    <w:p w14:paraId="083E5C11" w14:textId="5925A043" w:rsidR="00872158" w:rsidRDefault="00B555B0" w:rsidP="00872158">
      <w:pPr>
        <w:ind w:left="720"/>
      </w:pPr>
      <w:r w:rsidRPr="00B555B0">
        <w:t>-</w:t>
      </w:r>
      <w:r>
        <w:t xml:space="preserve"> </w:t>
      </w:r>
      <w:r w:rsidRPr="00B555B0">
        <w:t xml:space="preserve">Danilo </w:t>
      </w:r>
      <w:r w:rsidR="00B436E4">
        <w:t xml:space="preserve">- </w:t>
      </w:r>
      <w:r w:rsidR="00B436E4" w:rsidRPr="00B436E4">
        <w:t>unapređenje znanja u razvoju web aplikacija kroz .NET tehnologije, rad sa bazama podataka i backend logikom, kao i sticanje iskustva u dizajnu korisničkog interfejsa i timskom radu</w:t>
      </w:r>
    </w:p>
    <w:p w14:paraId="24FE1383" w14:textId="6EB16326" w:rsidR="00B555B0" w:rsidRDefault="00B555B0" w:rsidP="00B555B0">
      <w:pPr>
        <w:ind w:left="720"/>
      </w:pPr>
      <w:r w:rsidRPr="00B555B0">
        <w:t>-</w:t>
      </w:r>
      <w:r>
        <w:t xml:space="preserve"> </w:t>
      </w:r>
      <w:r w:rsidRPr="00B555B0">
        <w:t xml:space="preserve">Vuk </w:t>
      </w:r>
      <w:r w:rsidR="00594E09">
        <w:t xml:space="preserve"> - s</w:t>
      </w:r>
      <w:r w:rsidR="00594E09" w:rsidRPr="00594E09">
        <w:t>ticanje i unapređenje komunikacionih veština, kao i iskustva u timskom radu kroz saradnju na zajedničkom projektu</w:t>
      </w:r>
    </w:p>
    <w:p w14:paraId="11CA4901" w14:textId="77777777" w:rsidR="00B555B0" w:rsidRDefault="00B555B0" w:rsidP="00B555B0">
      <w:pPr>
        <w:ind w:left="720"/>
      </w:pPr>
    </w:p>
    <w:p w14:paraId="19C753F3" w14:textId="0EEC6234" w:rsidR="00B436E4" w:rsidRDefault="00B555B0" w:rsidP="00B436E4">
      <w:pPr>
        <w:ind w:left="720"/>
      </w:pPr>
      <w:r w:rsidRPr="00B555B0">
        <w:t xml:space="preserve">Osobine članova tima: </w:t>
      </w:r>
    </w:p>
    <w:p w14:paraId="1C076EFB" w14:textId="5833809B" w:rsidR="00B555B0" w:rsidRPr="00B436E4" w:rsidRDefault="00B436E4" w:rsidP="00B436E4">
      <w:pPr>
        <w:ind w:left="720"/>
        <w:rPr>
          <w:lang w:val="sr-Latn-CS"/>
        </w:rPr>
      </w:pPr>
      <w:r w:rsidRPr="00B555B0">
        <w:t>-</w:t>
      </w:r>
      <w:r>
        <w:t xml:space="preserve"> Andrija</w:t>
      </w:r>
      <w:r w:rsidRPr="00B555B0">
        <w:t xml:space="preserve"> - ličnost koja se sama motiviše</w:t>
      </w:r>
    </w:p>
    <w:p w14:paraId="07B6EC46" w14:textId="39EF1DA2" w:rsidR="00B555B0" w:rsidRDefault="00B555B0" w:rsidP="00B555B0">
      <w:pPr>
        <w:ind w:left="720"/>
      </w:pPr>
      <w:r w:rsidRPr="00B555B0">
        <w:t>-</w:t>
      </w:r>
      <w:r>
        <w:t xml:space="preserve"> </w:t>
      </w:r>
      <w:r w:rsidRPr="00B555B0">
        <w:t xml:space="preserve">Danilo - ličnost koja se sama motiviše </w:t>
      </w:r>
    </w:p>
    <w:p w14:paraId="1138A1BC" w14:textId="2550916A" w:rsidR="00B555B0" w:rsidRDefault="00B555B0" w:rsidP="00B555B0">
      <w:pPr>
        <w:ind w:left="720"/>
      </w:pPr>
      <w:r w:rsidRPr="00B555B0">
        <w:t>-</w:t>
      </w:r>
      <w:r>
        <w:t xml:space="preserve"> </w:t>
      </w:r>
      <w:r w:rsidRPr="00B555B0">
        <w:t xml:space="preserve">Vuk - ličnost motivisana zadatkom </w:t>
      </w:r>
    </w:p>
    <w:p w14:paraId="0495F6A2" w14:textId="77777777" w:rsidR="00835400" w:rsidRDefault="00835400" w:rsidP="00835400">
      <w:pPr>
        <w:pStyle w:val="Heading1"/>
        <w:rPr>
          <w:lang w:val="sr-Latn-CS"/>
        </w:rPr>
      </w:pPr>
      <w:bookmarkStart w:id="9" w:name="_Toc507815241"/>
      <w:bookmarkStart w:id="10" w:name="_Toc225798472"/>
      <w:r>
        <w:rPr>
          <w:lang w:val="sr-Latn-CS"/>
        </w:rPr>
        <w:t>Vođa tima</w:t>
      </w:r>
      <w:bookmarkEnd w:id="9"/>
      <w:bookmarkEnd w:id="10"/>
    </w:p>
    <w:p w14:paraId="4043781D" w14:textId="77777777" w:rsidR="00A05350" w:rsidRDefault="00895055" w:rsidP="00895055">
      <w:pPr>
        <w:ind w:left="720"/>
      </w:pPr>
      <w:r w:rsidRPr="00895055">
        <w:t>Kriterijumi za izbor vođe tima</w:t>
      </w:r>
    </w:p>
    <w:p w14:paraId="4B23AD5D" w14:textId="77777777" w:rsidR="00A05350" w:rsidRDefault="00A05350" w:rsidP="00895055">
      <w:pPr>
        <w:ind w:left="720"/>
      </w:pPr>
    </w:p>
    <w:p w14:paraId="5B5A7E7C" w14:textId="7763CFB1" w:rsidR="00895055" w:rsidRDefault="00895055" w:rsidP="00895055">
      <w:pPr>
        <w:ind w:left="720"/>
      </w:pPr>
      <w:r w:rsidRPr="00895055">
        <w:t>Za izbor vođe tima uzeti su u obzir sledeći kriterijumi:</w:t>
      </w:r>
    </w:p>
    <w:p w14:paraId="2D0EC279" w14:textId="3FE78EAC" w:rsidR="00895055" w:rsidRDefault="00895055" w:rsidP="00895055">
      <w:pPr>
        <w:ind w:left="720"/>
      </w:pPr>
      <w:r w:rsidRPr="00895055">
        <w:t>-</w:t>
      </w:r>
      <w:r w:rsidR="003F5821">
        <w:t xml:space="preserve"> </w:t>
      </w:r>
      <w:r w:rsidRPr="00895055">
        <w:t xml:space="preserve">Odgovornost </w:t>
      </w:r>
    </w:p>
    <w:p w14:paraId="0EA4F125" w14:textId="315920AC" w:rsidR="00895055" w:rsidRDefault="00895055" w:rsidP="00895055">
      <w:pPr>
        <w:ind w:left="720"/>
      </w:pPr>
      <w:r w:rsidRPr="00895055">
        <w:t>-</w:t>
      </w:r>
      <w:r w:rsidR="003F5821">
        <w:t xml:space="preserve"> </w:t>
      </w:r>
      <w:r w:rsidRPr="00895055">
        <w:t xml:space="preserve">Tehnička zainteresovanost i znanje </w:t>
      </w:r>
    </w:p>
    <w:p w14:paraId="397E7309" w14:textId="43472533" w:rsidR="00895055" w:rsidRDefault="00895055" w:rsidP="00895055">
      <w:pPr>
        <w:ind w:left="720"/>
      </w:pPr>
      <w:r w:rsidRPr="00895055">
        <w:t>-</w:t>
      </w:r>
      <w:r w:rsidR="003F5821">
        <w:t xml:space="preserve"> </w:t>
      </w:r>
      <w:r w:rsidRPr="00895055">
        <w:t xml:space="preserve">Preciznost i tačnost </w:t>
      </w:r>
    </w:p>
    <w:p w14:paraId="57AA2DF4" w14:textId="1B6AF0A5" w:rsidR="00895055" w:rsidRDefault="00895055" w:rsidP="00895055">
      <w:pPr>
        <w:ind w:left="720"/>
      </w:pPr>
      <w:r w:rsidRPr="00895055">
        <w:t>-</w:t>
      </w:r>
      <w:r w:rsidR="003F5821">
        <w:t xml:space="preserve"> </w:t>
      </w:r>
      <w:r w:rsidRPr="00895055">
        <w:t xml:space="preserve">Komunikacione veštine </w:t>
      </w:r>
    </w:p>
    <w:p w14:paraId="5F261A84" w14:textId="77777777" w:rsidR="00895055" w:rsidRDefault="00895055" w:rsidP="00895055">
      <w:pPr>
        <w:ind w:left="720"/>
      </w:pPr>
    </w:p>
    <w:p w14:paraId="3F3F35A4" w14:textId="36B1D431" w:rsidR="00895055" w:rsidRDefault="00895055" w:rsidP="00895055">
      <w:pPr>
        <w:ind w:left="720"/>
      </w:pPr>
      <w:r w:rsidRPr="00895055">
        <w:t>Vođa tima je Danilo jer je najviše zainteresovan za web programiranje i .NET tehnologije, pokazuje visok nivo odgovornosti, preuzima inicijativu, veoma je precizan i tačan u radu i njegove komunikacione veštine pomažu timu da efikasno sarađuje</w:t>
      </w:r>
    </w:p>
    <w:p w14:paraId="55734D33" w14:textId="77777777" w:rsidR="00D2686A" w:rsidRPr="00895055" w:rsidRDefault="00D2686A" w:rsidP="00895055">
      <w:pPr>
        <w:ind w:left="720"/>
        <w:rPr>
          <w:lang w:val="sr-Latn-CS"/>
        </w:rPr>
      </w:pPr>
    </w:p>
    <w:p w14:paraId="44CA6E50" w14:textId="77777777" w:rsidR="00995C29" w:rsidRDefault="00D62E1E" w:rsidP="00995C29">
      <w:pPr>
        <w:pStyle w:val="Heading1"/>
        <w:rPr>
          <w:lang w:val="sr-Latn-CS"/>
        </w:rPr>
      </w:pPr>
      <w:bookmarkStart w:id="11" w:name="_Toc507815242"/>
      <w:bookmarkStart w:id="12" w:name="_Toc225798473"/>
      <w:r>
        <w:rPr>
          <w:lang w:val="sr-Latn-CS"/>
        </w:rPr>
        <w:lastRenderedPageBreak/>
        <w:t>Komunikacija</w:t>
      </w:r>
      <w:bookmarkEnd w:id="11"/>
      <w:bookmarkEnd w:id="12"/>
    </w:p>
    <w:p w14:paraId="3B24F4C6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>Za efikasnu saradnju, tim će koristiti sledeće kanale komunikacije:</w:t>
      </w:r>
    </w:p>
    <w:p w14:paraId="0DE117F9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 xml:space="preserve">-Discord - glavni kanal za svakodnevnu razmenu poruka, brza pitanja i odgovore, brz pregled materijala i koda </w:t>
      </w:r>
    </w:p>
    <w:p w14:paraId="28104B24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 xml:space="preserve">-Sastanci uživo - redovni susreti isključivo za planiranje zadataka, razmenu ideja i rešavanje problema </w:t>
      </w:r>
    </w:p>
    <w:p w14:paraId="14E6EC4D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 xml:space="preserve">-Team building - neformalni susreti radi poboljšanja međusobne koordinacije, timskog duha i motivacije </w:t>
      </w:r>
    </w:p>
    <w:p w14:paraId="0457B008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</w:p>
    <w:p w14:paraId="76A1ED6C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 xml:space="preserve">Sastanci tima biće organizovani na sledeći način: </w:t>
      </w:r>
    </w:p>
    <w:p w14:paraId="4EBF3792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 xml:space="preserve">-Neformalni sastanci - jednom dnevno, brz prolazak kroz napredak u razvoju, diskusija o idejama i problemima </w:t>
      </w:r>
    </w:p>
    <w:p w14:paraId="27FCE0B6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 xml:space="preserve">-Redovni sastanci - jednom nedeljno, radi praćenja rokova i eventualnih izmena u koncepciji projekta </w:t>
      </w:r>
    </w:p>
    <w:p w14:paraId="23E61034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 xml:space="preserve">-Hitni sastanci - po potrebi kada se pojavi problem koji zahteva hitnu diskusiju </w:t>
      </w:r>
    </w:p>
    <w:p w14:paraId="7A002C49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</w:p>
    <w:p w14:paraId="3E363119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 xml:space="preserve">Evidencija o donetim odlukama i dogovorima biće vođena na sledeći način: </w:t>
      </w:r>
    </w:p>
    <w:p w14:paraId="4D7E8311" w14:textId="77777777" w:rsid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 xml:space="preserve">-Dokumentacija u zajedničkom folderu – svi zapisnici, planovi i odluke biće arhivirani radi praćenja napretka </w:t>
      </w:r>
    </w:p>
    <w:p w14:paraId="7A97B5E7" w14:textId="400651D7" w:rsidR="006D1EDB" w:rsidRPr="006D1EDB" w:rsidRDefault="006D1EDB" w:rsidP="006D1EDB">
      <w:pPr>
        <w:widowControl/>
        <w:spacing w:line="240" w:lineRule="auto"/>
        <w:ind w:left="720"/>
        <w:rPr>
          <w:lang w:eastAsia="en-US"/>
        </w:rPr>
      </w:pPr>
      <w:r w:rsidRPr="006D1EDB">
        <w:rPr>
          <w:lang w:eastAsia="en-US"/>
        </w:rPr>
        <w:t>-Upotreba Discord kanala – svi važni dogovori biće potvrđeni u tekstualnim kanalima, kako bi svaki član mogao da prati promene</w:t>
      </w:r>
    </w:p>
    <w:p w14:paraId="4E6FEB64" w14:textId="77777777" w:rsidR="006D1EDB" w:rsidRPr="006D1EDB" w:rsidRDefault="006D1EDB" w:rsidP="006D1EDB">
      <w:pPr>
        <w:ind w:left="720"/>
        <w:rPr>
          <w:lang w:val="sr-Latn-CS"/>
        </w:rPr>
      </w:pPr>
    </w:p>
    <w:p w14:paraId="4980E187" w14:textId="77777777" w:rsidR="00835400" w:rsidRPr="006F61C6" w:rsidRDefault="00835400" w:rsidP="00835400">
      <w:pPr>
        <w:pStyle w:val="Heading1"/>
        <w:rPr>
          <w:lang w:val="sr-Latn-CS"/>
        </w:rPr>
      </w:pPr>
      <w:bookmarkStart w:id="13" w:name="_Toc507815243"/>
      <w:bookmarkStart w:id="14" w:name="_Toc225798474"/>
      <w:r>
        <w:rPr>
          <w:lang w:val="sr-Latn-CS"/>
        </w:rPr>
        <w:t>Planiranje vremena</w:t>
      </w:r>
      <w:bookmarkEnd w:id="13"/>
      <w:bookmarkEnd w:id="14"/>
    </w:p>
    <w:p w14:paraId="743FA6B3" w14:textId="77777777" w:rsidR="00FE1E07" w:rsidRDefault="00FE1E07" w:rsidP="00835400">
      <w:pPr>
        <w:pStyle w:val="BodyText"/>
      </w:pPr>
      <w:r w:rsidRPr="00FE1E07">
        <w:t>Svaki član tima će raditi u proseku 6–8 sati nedeljno na projektu, dok će timski rad (sastanci i koordinacija) iznositi oko 2 sata nedeljno.</w:t>
      </w:r>
    </w:p>
    <w:p w14:paraId="31DF0F60" w14:textId="77777777" w:rsidR="00FE1E07" w:rsidRDefault="00FE1E07" w:rsidP="00995C29">
      <w:pPr>
        <w:pStyle w:val="BodyText"/>
      </w:pPr>
      <w:r w:rsidRPr="00FE1E07">
        <w:t>Članovi tima će međusobno usklađivati obaveze u slučaju odsustva (ispiti, privatne obaveze), uz pravovremeno obaveštavanje. Zadaci će se po potrebi preraspodeljivati kako bi se obezbedio kontinuitet rada.</w:t>
      </w:r>
    </w:p>
    <w:p w14:paraId="02650059" w14:textId="0495ACBA" w:rsidR="002343C5" w:rsidRPr="00C0556A" w:rsidRDefault="00FE1E07" w:rsidP="00C0556A">
      <w:pPr>
        <w:pStyle w:val="BodyText"/>
        <w:rPr>
          <w:lang w:val="sr-Latn-RS"/>
        </w:rPr>
      </w:pPr>
      <w:r w:rsidRPr="00FE1E07">
        <w:t xml:space="preserve">Ukupan broj sati rada na projektu procenjuje se na oko </w:t>
      </w:r>
      <w:r w:rsidR="00613C06">
        <w:t xml:space="preserve">220 </w:t>
      </w:r>
      <w:r w:rsidRPr="00FE1E07">
        <w:t>sati, uzimajući u obzir trajanje projekta i angažovanje svih članova tima.</w:t>
      </w:r>
    </w:p>
    <w:sectPr w:rsidR="002343C5" w:rsidRPr="00C0556A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FC95F" w14:textId="77777777" w:rsidR="00ED3F58" w:rsidRDefault="00ED3F58">
      <w:r>
        <w:separator/>
      </w:r>
    </w:p>
  </w:endnote>
  <w:endnote w:type="continuationSeparator" w:id="0">
    <w:p w14:paraId="3BF8C64B" w14:textId="77777777" w:rsidR="00ED3F58" w:rsidRDefault="00ED3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1EA0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D98F8F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5F89" w14:textId="77777777" w:rsidR="004F43AE" w:rsidRDefault="004F43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EE18" w14:textId="77777777" w:rsidR="004F43AE" w:rsidRDefault="004F43A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90"/>
      <w:gridCol w:w="2358"/>
    </w:tblGrid>
    <w:tr w:rsidR="002343C5" w:rsidRPr="006D0694" w14:paraId="3FD49B5B" w14:textId="77777777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5B756F74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90" w:type="dxa"/>
          <w:tcBorders>
            <w:top w:val="nil"/>
            <w:left w:val="nil"/>
            <w:bottom w:val="nil"/>
            <w:right w:val="nil"/>
          </w:tcBorders>
        </w:tcPr>
        <w:p w14:paraId="4341AE3A" w14:textId="337921C3" w:rsidR="002343C5" w:rsidRPr="006D0694" w:rsidRDefault="002343C5" w:rsidP="00AB1DE2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521AB6">
            <w:rPr>
              <w:lang w:val="sr-Latn-CS"/>
            </w:rPr>
            <w:t>De</w:t>
          </w:r>
          <w:r w:rsidR="00521AB6">
            <w:rPr>
              <w:lang w:val="sr-Latn-RS"/>
            </w:rPr>
            <w:t>ŽBo</w:t>
          </w:r>
          <w:r w:rsidRPr="006D0694">
            <w:rPr>
              <w:lang w:val="sr-Latn-CS"/>
            </w:rPr>
            <w:t xml:space="preserve">, </w:t>
          </w:r>
          <w:r w:rsidR="006F61C6" w:rsidRPr="006D0694">
            <w:rPr>
              <w:lang w:val="sr-Latn-CS"/>
            </w:rPr>
            <w:t>20</w:t>
          </w:r>
          <w:r w:rsidR="00521AB6">
            <w:rPr>
              <w:lang w:val="sr-Latn-CS"/>
            </w:rPr>
            <w:t>26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49C5AEED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8F13A1">
            <w:rPr>
              <w:rStyle w:val="PageNumber"/>
              <w:noProof/>
              <w:lang w:val="sr-Latn-CS"/>
            </w:rPr>
            <w:t>5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NUMPAGES  \* MERGEFORMAT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8F13A1">
            <w:rPr>
              <w:rStyle w:val="PageNumber"/>
              <w:noProof/>
              <w:lang w:val="sr-Latn-CS"/>
            </w:rPr>
            <w:t>5</w:t>
          </w:r>
          <w:r w:rsidR="002343C5" w:rsidRPr="006D0694">
            <w:rPr>
              <w:rStyle w:val="PageNumber"/>
              <w:lang w:val="sr-Latn-CS"/>
            </w:rPr>
            <w:fldChar w:fldCharType="end"/>
          </w:r>
        </w:p>
      </w:tc>
    </w:tr>
  </w:tbl>
  <w:p w14:paraId="5A58C30E" w14:textId="77777777" w:rsidR="002343C5" w:rsidRPr="006D0694" w:rsidRDefault="002343C5">
    <w:pPr>
      <w:pStyle w:val="Footer"/>
      <w:rPr>
        <w:lang w:val="sr-Latn-C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909EF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3866E" w14:textId="77777777" w:rsidR="00ED3F58" w:rsidRDefault="00ED3F58">
      <w:r>
        <w:separator/>
      </w:r>
    </w:p>
  </w:footnote>
  <w:footnote w:type="continuationSeparator" w:id="0">
    <w:p w14:paraId="7AB240CF" w14:textId="77777777" w:rsidR="00ED3F58" w:rsidRDefault="00ED3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196E0" w14:textId="77777777" w:rsidR="004F43AE" w:rsidRDefault="004F43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EC08" w14:textId="77777777" w:rsidR="002343C5" w:rsidRDefault="002343C5">
    <w:pPr>
      <w:rPr>
        <w:sz w:val="24"/>
      </w:rPr>
    </w:pPr>
  </w:p>
  <w:p w14:paraId="6214A813" w14:textId="77777777" w:rsidR="002343C5" w:rsidRDefault="002343C5">
    <w:pPr>
      <w:pBdr>
        <w:top w:val="single" w:sz="6" w:space="1" w:color="auto"/>
      </w:pBdr>
      <w:rPr>
        <w:sz w:val="24"/>
      </w:rPr>
    </w:pPr>
  </w:p>
  <w:p w14:paraId="4D80D172" w14:textId="1A33DC63" w:rsidR="002343C5" w:rsidRPr="005A35BA" w:rsidRDefault="005A35BA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RS"/>
      </w:rPr>
    </w:pPr>
    <w:r>
      <w:rPr>
        <w:rFonts w:ascii="Arial" w:hAnsi="Arial"/>
        <w:b/>
        <w:sz w:val="36"/>
      </w:rPr>
      <w:t>De</w:t>
    </w:r>
    <w:r>
      <w:rPr>
        <w:rFonts w:ascii="Arial" w:hAnsi="Arial"/>
        <w:b/>
        <w:sz w:val="36"/>
        <w:lang w:val="sr-Latn-RS"/>
      </w:rPr>
      <w:t>ŽBo</w:t>
    </w:r>
  </w:p>
  <w:p w14:paraId="61EFD582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48DEC6ED" w14:textId="77777777" w:rsidR="002343C5" w:rsidRDefault="002343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5C46" w14:textId="77777777" w:rsidR="004F43AE" w:rsidRDefault="004F43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343C5" w:rsidRPr="006D0694" w14:paraId="4C1DCFCC" w14:textId="77777777">
      <w:tc>
        <w:tcPr>
          <w:tcW w:w="6379" w:type="dxa"/>
        </w:tcPr>
        <w:p w14:paraId="13ADCCB3" w14:textId="4CD19418" w:rsidR="00521AB6" w:rsidRPr="006D0694" w:rsidRDefault="00521AB6">
          <w:pPr>
            <w:rPr>
              <w:lang w:val="sr-Latn-CS"/>
            </w:rPr>
          </w:pPr>
          <w:r>
            <w:rPr>
              <w:lang w:val="sr-Latn-CS"/>
            </w:rPr>
            <w:t>Qosh</w:t>
          </w:r>
        </w:p>
      </w:tc>
      <w:tc>
        <w:tcPr>
          <w:tcW w:w="3179" w:type="dxa"/>
        </w:tcPr>
        <w:p w14:paraId="0D9299AA" w14:textId="77777777" w:rsidR="002343C5" w:rsidRPr="006D0694" w:rsidRDefault="002343C5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4EE99B79" w14:textId="77777777">
      <w:tc>
        <w:tcPr>
          <w:tcW w:w="6379" w:type="dxa"/>
        </w:tcPr>
        <w:p w14:paraId="2EB99210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3179" w:type="dxa"/>
        </w:tcPr>
        <w:p w14:paraId="20253832" w14:textId="72002D70" w:rsidR="002343C5" w:rsidRPr="006D0694" w:rsidRDefault="002343C5" w:rsidP="00AB1DE2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FC644C">
            <w:rPr>
              <w:lang w:val="sr-Latn-CS"/>
            </w:rPr>
            <w:t>1</w:t>
          </w:r>
          <w:r w:rsidR="004F43AE">
            <w:rPr>
              <w:lang w:val="sr-Latn-CS"/>
            </w:rPr>
            <w:t>7</w:t>
          </w:r>
          <w:r w:rsidR="006F61C6" w:rsidRPr="006D0694">
            <w:rPr>
              <w:lang w:val="sr-Latn-CS"/>
            </w:rPr>
            <w:t>.0</w:t>
          </w:r>
          <w:r w:rsidR="00FC644C">
            <w:rPr>
              <w:lang w:val="sr-Latn-CS"/>
            </w:rPr>
            <w:t>3</w:t>
          </w:r>
          <w:r w:rsidR="006F61C6" w:rsidRPr="006D0694">
            <w:rPr>
              <w:lang w:val="sr-Latn-CS"/>
            </w:rPr>
            <w:t>.20</w:t>
          </w:r>
          <w:r w:rsidR="00FC644C">
            <w:rPr>
              <w:lang w:val="sr-Latn-CS"/>
            </w:rPr>
            <w:t>26</w:t>
          </w:r>
          <w:r w:rsidR="006F61C6" w:rsidRPr="006D0694">
            <w:rPr>
              <w:lang w:val="sr-Latn-CS"/>
            </w:rPr>
            <w:t>. god.</w:t>
          </w:r>
        </w:p>
      </w:tc>
    </w:tr>
    <w:tr w:rsidR="002343C5" w:rsidRPr="006D0694" w14:paraId="20A2249F" w14:textId="77777777">
      <w:tc>
        <w:tcPr>
          <w:tcW w:w="9558" w:type="dxa"/>
          <w:gridSpan w:val="2"/>
        </w:tcPr>
        <w:p w14:paraId="72FE4B78" w14:textId="69C7B4D1" w:rsidR="002343C5" w:rsidRPr="006D0694" w:rsidRDefault="00521AB6" w:rsidP="002B4765">
          <w:pPr>
            <w:rPr>
              <w:lang w:val="sr-Latn-CS"/>
            </w:rPr>
          </w:pPr>
          <w:r>
            <w:rPr>
              <w:lang w:val="sr-Latn-CS"/>
            </w:rPr>
            <w:t>De</w:t>
          </w:r>
          <w:r>
            <w:rPr>
              <w:lang w:val="sr-Latn-RS"/>
            </w:rPr>
            <w:t>ŽBo</w:t>
          </w:r>
          <w:r w:rsidR="006F61C6" w:rsidRPr="006D0694">
            <w:rPr>
              <w:lang w:val="sr-Latn-CS"/>
            </w:rPr>
            <w:t>-</w:t>
          </w:r>
          <w:r>
            <w:rPr>
              <w:lang w:val="sr-Latn-CS"/>
            </w:rPr>
            <w:t>Qosh</w:t>
          </w:r>
          <w:r w:rsidR="006D41CE">
            <w:rPr>
              <w:lang w:val="sr-Latn-CS"/>
            </w:rPr>
            <w:t>-</w:t>
          </w:r>
          <w:r w:rsidR="006F61C6" w:rsidRPr="006D0694">
            <w:rPr>
              <w:lang w:val="sr-Latn-CS"/>
            </w:rPr>
            <w:t>0</w:t>
          </w:r>
          <w:r w:rsidR="002B4765">
            <w:rPr>
              <w:lang w:val="sr-Latn-CS"/>
            </w:rPr>
            <w:t>1</w:t>
          </w:r>
        </w:p>
      </w:tc>
    </w:tr>
  </w:tbl>
  <w:p w14:paraId="07639C24" w14:textId="77777777" w:rsidR="002343C5" w:rsidRPr="006D0694" w:rsidRDefault="002343C5">
    <w:pPr>
      <w:pStyle w:val="Header"/>
      <w:rPr>
        <w:lang w:val="sr-Latn-C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AA35D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543009"/>
    <w:multiLevelType w:val="hybridMultilevel"/>
    <w:tmpl w:val="E8A6C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8A745E"/>
    <w:multiLevelType w:val="hybridMultilevel"/>
    <w:tmpl w:val="F516E9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59749D0"/>
    <w:multiLevelType w:val="hybridMultilevel"/>
    <w:tmpl w:val="E018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86440">
    <w:abstractNumId w:val="0"/>
  </w:num>
  <w:num w:numId="2" w16cid:durableId="9721953">
    <w:abstractNumId w:val="1"/>
  </w:num>
  <w:num w:numId="3" w16cid:durableId="1344700396">
    <w:abstractNumId w:val="2"/>
  </w:num>
  <w:num w:numId="4" w16cid:durableId="1361324449">
    <w:abstractNumId w:val="14"/>
  </w:num>
  <w:num w:numId="5" w16cid:durableId="1363901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596066">
    <w:abstractNumId w:val="3"/>
  </w:num>
  <w:num w:numId="7" w16cid:durableId="899245292">
    <w:abstractNumId w:val="7"/>
  </w:num>
  <w:num w:numId="8" w16cid:durableId="20580401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816258">
    <w:abstractNumId w:val="4"/>
  </w:num>
  <w:num w:numId="10" w16cid:durableId="715547566">
    <w:abstractNumId w:val="10"/>
  </w:num>
  <w:num w:numId="11" w16cid:durableId="1627808270">
    <w:abstractNumId w:val="12"/>
  </w:num>
  <w:num w:numId="12" w16cid:durableId="47461013">
    <w:abstractNumId w:val="11"/>
  </w:num>
  <w:num w:numId="13" w16cid:durableId="862599117">
    <w:abstractNumId w:val="5"/>
  </w:num>
  <w:num w:numId="14" w16cid:durableId="1631276485">
    <w:abstractNumId w:val="6"/>
  </w:num>
  <w:num w:numId="15" w16cid:durableId="1478912572">
    <w:abstractNumId w:val="13"/>
  </w:num>
  <w:num w:numId="16" w16cid:durableId="508984603">
    <w:abstractNumId w:val="9"/>
  </w:num>
  <w:num w:numId="17" w16cid:durableId="13172278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tTAyMTMxtjAzMzZW0lEKTi0uzszPAykwrgUA9lbIlywAAAA="/>
  </w:docVars>
  <w:rsids>
    <w:rsidRoot w:val="006F61C6"/>
    <w:rsid w:val="000012A9"/>
    <w:rsid w:val="000275DB"/>
    <w:rsid w:val="000D058F"/>
    <w:rsid w:val="000E6234"/>
    <w:rsid w:val="000E6F14"/>
    <w:rsid w:val="000F5EE8"/>
    <w:rsid w:val="00103833"/>
    <w:rsid w:val="0010530B"/>
    <w:rsid w:val="00151CDF"/>
    <w:rsid w:val="00157DAE"/>
    <w:rsid w:val="0018642C"/>
    <w:rsid w:val="001A4B66"/>
    <w:rsid w:val="001E4E21"/>
    <w:rsid w:val="001F6798"/>
    <w:rsid w:val="00210E17"/>
    <w:rsid w:val="002343C5"/>
    <w:rsid w:val="0024759A"/>
    <w:rsid w:val="00257501"/>
    <w:rsid w:val="00260B17"/>
    <w:rsid w:val="0029749A"/>
    <w:rsid w:val="002A7AA1"/>
    <w:rsid w:val="002B4765"/>
    <w:rsid w:val="002B7EA7"/>
    <w:rsid w:val="002C00B5"/>
    <w:rsid w:val="00324F2B"/>
    <w:rsid w:val="003312BC"/>
    <w:rsid w:val="00350B2F"/>
    <w:rsid w:val="00373B6D"/>
    <w:rsid w:val="003817EF"/>
    <w:rsid w:val="00387292"/>
    <w:rsid w:val="003A4834"/>
    <w:rsid w:val="003A740A"/>
    <w:rsid w:val="003C6C27"/>
    <w:rsid w:val="003D5CA3"/>
    <w:rsid w:val="003E416D"/>
    <w:rsid w:val="003F4BFD"/>
    <w:rsid w:val="003F5821"/>
    <w:rsid w:val="003F7DFE"/>
    <w:rsid w:val="0040599D"/>
    <w:rsid w:val="00422B0E"/>
    <w:rsid w:val="00455170"/>
    <w:rsid w:val="0046548E"/>
    <w:rsid w:val="00490DC7"/>
    <w:rsid w:val="00495821"/>
    <w:rsid w:val="004A22E8"/>
    <w:rsid w:val="004D5FB2"/>
    <w:rsid w:val="004E4D59"/>
    <w:rsid w:val="004E552F"/>
    <w:rsid w:val="004F246C"/>
    <w:rsid w:val="004F43AE"/>
    <w:rsid w:val="005057AB"/>
    <w:rsid w:val="00521AB6"/>
    <w:rsid w:val="0053248E"/>
    <w:rsid w:val="005430FA"/>
    <w:rsid w:val="00555767"/>
    <w:rsid w:val="005638F2"/>
    <w:rsid w:val="00573D9B"/>
    <w:rsid w:val="00574004"/>
    <w:rsid w:val="00594E09"/>
    <w:rsid w:val="005A054F"/>
    <w:rsid w:val="005A35BA"/>
    <w:rsid w:val="005E5C6E"/>
    <w:rsid w:val="00613C06"/>
    <w:rsid w:val="00614EF5"/>
    <w:rsid w:val="0066477B"/>
    <w:rsid w:val="00670936"/>
    <w:rsid w:val="006776CF"/>
    <w:rsid w:val="006C615B"/>
    <w:rsid w:val="006D0694"/>
    <w:rsid w:val="006D1EDB"/>
    <w:rsid w:val="006D41CE"/>
    <w:rsid w:val="006D7297"/>
    <w:rsid w:val="006F61C6"/>
    <w:rsid w:val="00724C09"/>
    <w:rsid w:val="007A2854"/>
    <w:rsid w:val="007E1F8E"/>
    <w:rsid w:val="0081471E"/>
    <w:rsid w:val="00835400"/>
    <w:rsid w:val="0084235B"/>
    <w:rsid w:val="00851B00"/>
    <w:rsid w:val="00870F50"/>
    <w:rsid w:val="00872158"/>
    <w:rsid w:val="00895055"/>
    <w:rsid w:val="008C08E4"/>
    <w:rsid w:val="008E29EF"/>
    <w:rsid w:val="008E3870"/>
    <w:rsid w:val="008F13A1"/>
    <w:rsid w:val="009207A8"/>
    <w:rsid w:val="0093054F"/>
    <w:rsid w:val="0094153A"/>
    <w:rsid w:val="00992665"/>
    <w:rsid w:val="00995C29"/>
    <w:rsid w:val="0099694D"/>
    <w:rsid w:val="009E646A"/>
    <w:rsid w:val="009F38C9"/>
    <w:rsid w:val="00A05350"/>
    <w:rsid w:val="00A70277"/>
    <w:rsid w:val="00A70711"/>
    <w:rsid w:val="00A74DEF"/>
    <w:rsid w:val="00A97B47"/>
    <w:rsid w:val="00AB1DE2"/>
    <w:rsid w:val="00AC06A4"/>
    <w:rsid w:val="00AE7AE3"/>
    <w:rsid w:val="00B10BF0"/>
    <w:rsid w:val="00B12ECA"/>
    <w:rsid w:val="00B357AD"/>
    <w:rsid w:val="00B379FC"/>
    <w:rsid w:val="00B40827"/>
    <w:rsid w:val="00B436E4"/>
    <w:rsid w:val="00B549D9"/>
    <w:rsid w:val="00B555B0"/>
    <w:rsid w:val="00B75D52"/>
    <w:rsid w:val="00B93575"/>
    <w:rsid w:val="00BB7AAA"/>
    <w:rsid w:val="00BD235B"/>
    <w:rsid w:val="00BD39B8"/>
    <w:rsid w:val="00C02461"/>
    <w:rsid w:val="00C0556A"/>
    <w:rsid w:val="00C24B5D"/>
    <w:rsid w:val="00C30C23"/>
    <w:rsid w:val="00C4723D"/>
    <w:rsid w:val="00C502CA"/>
    <w:rsid w:val="00C70503"/>
    <w:rsid w:val="00CC420E"/>
    <w:rsid w:val="00CF694C"/>
    <w:rsid w:val="00D104B9"/>
    <w:rsid w:val="00D2686A"/>
    <w:rsid w:val="00D336D5"/>
    <w:rsid w:val="00D36260"/>
    <w:rsid w:val="00D62E1E"/>
    <w:rsid w:val="00D82331"/>
    <w:rsid w:val="00D96EF7"/>
    <w:rsid w:val="00D97F08"/>
    <w:rsid w:val="00DF310B"/>
    <w:rsid w:val="00E464F7"/>
    <w:rsid w:val="00EA1072"/>
    <w:rsid w:val="00EB4996"/>
    <w:rsid w:val="00EC70CF"/>
    <w:rsid w:val="00ED3F58"/>
    <w:rsid w:val="00ED5585"/>
    <w:rsid w:val="00F267E3"/>
    <w:rsid w:val="00F334DC"/>
    <w:rsid w:val="00F62203"/>
    <w:rsid w:val="00F94754"/>
    <w:rsid w:val="00FC644C"/>
    <w:rsid w:val="00FD0ACA"/>
    <w:rsid w:val="00FD7920"/>
    <w:rsid w:val="00FE1E07"/>
    <w:rsid w:val="00FE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123EE"/>
  <w15:chartTrackingRefBased/>
  <w15:docId w15:val="{8783B7B7-88FE-4458-B4D0-972A9484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table" w:styleId="TableGrid">
    <w:name w:val="Table Grid"/>
    <w:basedOn w:val="TableNormal"/>
    <w:rsid w:val="00A97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B1DE2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A4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799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25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4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93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96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96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5B91E-4D1A-4DAF-8D30-ED7EA9C7A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107</TotalTime>
  <Pages>7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>ELFAK</Company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keywords/>
  <cp:lastModifiedBy>monkee</cp:lastModifiedBy>
  <cp:revision>35</cp:revision>
  <cp:lastPrinted>1999-04-23T12:49:00Z</cp:lastPrinted>
  <dcterms:created xsi:type="dcterms:W3CDTF">2026-03-17T17:59:00Z</dcterms:created>
  <dcterms:modified xsi:type="dcterms:W3CDTF">2026-03-30T19:27:00Z</dcterms:modified>
</cp:coreProperties>
</file>